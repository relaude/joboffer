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6C7B" w14:textId="244F35AA" w:rsidR="00C03A3D" w:rsidRPr="00261D43" w:rsidRDefault="00C03A3D" w:rsidP="007A6F99">
      <w:pPr>
        <w:pStyle w:val="Header"/>
        <w:rPr>
          <w:rFonts w:asciiTheme="minorHAnsi" w:hAnsiTheme="minorHAnsi" w:cstheme="minorHAnsi"/>
          <w:color w:val="262626" w:themeColor="text1" w:themeTint="D9"/>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738"/>
      </w:tblGrid>
      <w:tr w:rsidR="004D643F" w:rsidRPr="00261D43" w14:paraId="6B4D1F23" w14:textId="77777777" w:rsidTr="008C23E8">
        <w:trPr>
          <w:trHeight w:val="259"/>
        </w:trPr>
        <w:tc>
          <w:tcPr>
            <w:tcW w:w="9738" w:type="dxa"/>
            <w:shd w:val="clear" w:color="auto" w:fill="9AB3D2"/>
            <w:vAlign w:val="center"/>
          </w:tcPr>
          <w:p w14:paraId="7628A8E2" w14:textId="1C34F519" w:rsidR="007A6F99" w:rsidRPr="00261D43" w:rsidRDefault="00CE3C13" w:rsidP="003C17DA">
            <w:pPr>
              <w:jc w:val="center"/>
              <w:rPr>
                <w:rFonts w:asciiTheme="minorHAnsi" w:hAnsiTheme="minorHAnsi" w:cstheme="minorHAnsi"/>
                <w:b/>
                <w:i w:val="0"/>
                <w:smallCaps/>
                <w:color w:val="262626" w:themeColor="text1" w:themeTint="D9"/>
                <w:w w:val="150"/>
              </w:rPr>
            </w:pPr>
            <w:r w:rsidRPr="00261D43">
              <w:rPr>
                <w:rFonts w:asciiTheme="minorHAnsi" w:hAnsiTheme="minorHAnsi" w:cstheme="minorHAnsi"/>
                <w:b/>
                <w:bCs/>
                <w:i w:val="0"/>
              </w:rPr>
              <w:t>REQUESTOR DETAILS</w:t>
            </w:r>
          </w:p>
        </w:tc>
      </w:tr>
    </w:tbl>
    <w:p w14:paraId="5048651E" w14:textId="77777777" w:rsidR="004E7F25" w:rsidRPr="00261D43" w:rsidRDefault="000E79CA" w:rsidP="7BFFD7F1">
      <w:pPr>
        <w:rPr>
          <w:rFonts w:asciiTheme="minorHAnsi" w:hAnsiTheme="minorHAnsi" w:cstheme="minorHAnsi"/>
          <w:color w:val="262626" w:themeColor="text1" w:themeTint="D9"/>
        </w:rPr>
      </w:pPr>
      <w:r w:rsidRPr="00261D43">
        <w:rPr>
          <w:rFonts w:asciiTheme="minorHAnsi" w:hAnsiTheme="minorHAnsi" w:cstheme="minorHAnsi"/>
          <w:color w:val="262626" w:themeColor="text1" w:themeTint="D9"/>
        </w:rPr>
        <w:t>Fill u</w:t>
      </w:r>
      <w:r w:rsidRPr="00261D43">
        <w:rPr>
          <w:rFonts w:asciiTheme="minorHAnsi" w:hAnsiTheme="minorHAnsi" w:cstheme="minorHAnsi"/>
        </w:rPr>
        <w:t>p all required (*) entry fields. Don’t leave it blank.</w:t>
      </w: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980"/>
        <w:gridCol w:w="3260"/>
        <w:gridCol w:w="1701"/>
        <w:gridCol w:w="2797"/>
      </w:tblGrid>
      <w:tr w:rsidR="004D643F" w:rsidRPr="00261D43" w14:paraId="757CE0EF" w14:textId="77777777" w:rsidTr="00261D43">
        <w:trPr>
          <w:trHeight w:val="259"/>
        </w:trPr>
        <w:tc>
          <w:tcPr>
            <w:tcW w:w="1980" w:type="dxa"/>
            <w:shd w:val="clear" w:color="auto" w:fill="9AB3D2"/>
            <w:vAlign w:val="center"/>
          </w:tcPr>
          <w:p w14:paraId="3B86913C" w14:textId="0CDBBE37" w:rsidR="00D36E48" w:rsidRPr="00261D43" w:rsidRDefault="00D72EEE"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Requestor:</w:t>
            </w:r>
          </w:p>
        </w:tc>
        <w:tc>
          <w:tcPr>
            <w:tcW w:w="3260" w:type="dxa"/>
            <w:vAlign w:val="center"/>
          </w:tcPr>
          <w:p w14:paraId="02EB378F" w14:textId="66E526E5" w:rsidR="00D36E48" w:rsidRPr="00261D43" w:rsidRDefault="00906FAA" w:rsidP="7BFFD7F1">
            <w:pPr>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t>Ramil Laude</w:t>
            </w:r>
          </w:p>
        </w:tc>
        <w:tc>
          <w:tcPr>
            <w:tcW w:w="1701" w:type="dxa"/>
            <w:shd w:val="clear" w:color="auto" w:fill="9AB3D2"/>
            <w:vAlign w:val="center"/>
          </w:tcPr>
          <w:p w14:paraId="21F0D18F" w14:textId="0EDD65E7" w:rsidR="00D36E48" w:rsidRPr="00261D43" w:rsidRDefault="007E2788" w:rsidP="7BFFD7F1">
            <w:pPr>
              <w:rPr>
                <w:rFonts w:asciiTheme="minorHAnsi" w:hAnsiTheme="minorHAnsi" w:cstheme="minorHAnsi"/>
                <w:color w:val="262626" w:themeColor="text1" w:themeTint="D9"/>
              </w:rPr>
            </w:pPr>
            <w:r w:rsidRPr="00261D43">
              <w:rPr>
                <w:rFonts w:asciiTheme="minorHAnsi" w:hAnsiTheme="minorHAnsi" w:cstheme="minorHAnsi"/>
                <w:b/>
                <w:bCs/>
                <w:i w:val="0"/>
              </w:rPr>
              <w:t>Ticket Number</w:t>
            </w:r>
            <w:r w:rsidR="00875DC8" w:rsidRPr="00261D43">
              <w:rPr>
                <w:rFonts w:asciiTheme="minorHAnsi" w:hAnsiTheme="minorHAnsi" w:cstheme="minorHAnsi"/>
                <w:b/>
                <w:bCs/>
                <w:i w:val="0"/>
              </w:rPr>
              <w:t>:</w:t>
            </w:r>
          </w:p>
        </w:tc>
        <w:tc>
          <w:tcPr>
            <w:tcW w:w="2797" w:type="dxa"/>
            <w:vAlign w:val="center"/>
          </w:tcPr>
          <w:p w14:paraId="6A05A809" w14:textId="4A10F459" w:rsidR="00D36E48" w:rsidRPr="00261D43" w:rsidRDefault="00906FAA" w:rsidP="7BFFD7F1">
            <w:pPr>
              <w:rPr>
                <w:rFonts w:asciiTheme="minorHAnsi" w:hAnsiTheme="minorHAnsi" w:cstheme="minorHAnsi"/>
                <w:b/>
                <w:bCs/>
                <w:i w:val="0"/>
                <w:color w:val="262626" w:themeColor="text1" w:themeTint="D9"/>
              </w:rPr>
            </w:pPr>
            <w:r w:rsidRPr="00906FAA">
              <w:rPr>
                <w:rFonts w:asciiTheme="minorHAnsi" w:hAnsiTheme="minorHAnsi" w:cstheme="minorHAnsi"/>
                <w:b/>
                <w:bCs/>
                <w:color w:val="262626" w:themeColor="text1" w:themeTint="D9"/>
              </w:rPr>
              <w:t>INC0375564</w:t>
            </w:r>
          </w:p>
        </w:tc>
      </w:tr>
      <w:tr w:rsidR="004D643F" w:rsidRPr="00261D43" w14:paraId="703EF92F" w14:textId="77777777" w:rsidTr="00261D43">
        <w:trPr>
          <w:trHeight w:val="259"/>
        </w:trPr>
        <w:tc>
          <w:tcPr>
            <w:tcW w:w="1980" w:type="dxa"/>
            <w:shd w:val="clear" w:color="auto" w:fill="9AB3D2"/>
            <w:vAlign w:val="center"/>
          </w:tcPr>
          <w:p w14:paraId="0465CAB9" w14:textId="77777777" w:rsidR="004D01D8" w:rsidRPr="00261D43" w:rsidRDefault="00D72EEE"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Contact N</w:t>
            </w:r>
            <w:r w:rsidR="00F952FF" w:rsidRPr="00261D43">
              <w:rPr>
                <w:rFonts w:asciiTheme="minorHAnsi" w:hAnsiTheme="minorHAnsi" w:cstheme="minorHAnsi"/>
                <w:b/>
                <w:bCs/>
                <w:i w:val="0"/>
              </w:rPr>
              <w:t>umber:</w:t>
            </w:r>
          </w:p>
        </w:tc>
        <w:tc>
          <w:tcPr>
            <w:tcW w:w="3260" w:type="dxa"/>
          </w:tcPr>
          <w:p w14:paraId="5A39BBE3" w14:textId="04C75EA2" w:rsidR="004D01D8" w:rsidRPr="00261D43" w:rsidRDefault="00906FAA" w:rsidP="7BFFD7F1">
            <w:pPr>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t>09282102572</w:t>
            </w:r>
          </w:p>
        </w:tc>
        <w:tc>
          <w:tcPr>
            <w:tcW w:w="1701" w:type="dxa"/>
            <w:shd w:val="clear" w:color="auto" w:fill="9AB3D2"/>
            <w:vAlign w:val="center"/>
          </w:tcPr>
          <w:p w14:paraId="098705AB" w14:textId="4A93C182" w:rsidR="004D01D8" w:rsidRPr="00261D43" w:rsidRDefault="00CF2742"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Request</w:t>
            </w:r>
            <w:r w:rsidR="00D72EEE" w:rsidRPr="00261D43">
              <w:rPr>
                <w:rFonts w:asciiTheme="minorHAnsi" w:hAnsiTheme="minorHAnsi" w:cstheme="minorHAnsi"/>
                <w:b/>
                <w:bCs/>
                <w:i w:val="0"/>
              </w:rPr>
              <w:t xml:space="preserve"> date</w:t>
            </w:r>
            <w:r w:rsidR="0045028C" w:rsidRPr="00261D43">
              <w:rPr>
                <w:rFonts w:asciiTheme="minorHAnsi" w:hAnsiTheme="minorHAnsi" w:cstheme="minorHAnsi"/>
                <w:b/>
                <w:bCs/>
                <w:i w:val="0"/>
              </w:rPr>
              <w:t>:</w:t>
            </w:r>
          </w:p>
        </w:tc>
        <w:tc>
          <w:tcPr>
            <w:tcW w:w="2797" w:type="dxa"/>
          </w:tcPr>
          <w:p w14:paraId="41C8F396" w14:textId="5F34427E" w:rsidR="004D01D8" w:rsidRPr="00261D43" w:rsidRDefault="00906FAA" w:rsidP="7BFFD7F1">
            <w:pPr>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t>September 22, 2026</w:t>
            </w:r>
          </w:p>
        </w:tc>
      </w:tr>
      <w:tr w:rsidR="004D643F" w:rsidRPr="00261D43" w14:paraId="04491D34" w14:textId="77777777" w:rsidTr="00261D43">
        <w:trPr>
          <w:trHeight w:val="259"/>
        </w:trPr>
        <w:tc>
          <w:tcPr>
            <w:tcW w:w="1980" w:type="dxa"/>
            <w:shd w:val="clear" w:color="auto" w:fill="9AB3D2"/>
            <w:vAlign w:val="center"/>
          </w:tcPr>
          <w:p w14:paraId="7746CF9A" w14:textId="60060DD3" w:rsidR="003B3EE9" w:rsidRPr="00261D43" w:rsidRDefault="004D643F"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w:t>
            </w:r>
            <w:r w:rsidR="007E2788" w:rsidRPr="00261D43">
              <w:rPr>
                <w:rFonts w:asciiTheme="minorHAnsi" w:hAnsiTheme="minorHAnsi" w:cstheme="minorHAnsi"/>
                <w:b/>
                <w:bCs/>
                <w:i w:val="0"/>
              </w:rPr>
              <w:t>Actual User</w:t>
            </w:r>
            <w:r w:rsidR="002E1C8B" w:rsidRPr="00261D43">
              <w:rPr>
                <w:rFonts w:asciiTheme="minorHAnsi" w:hAnsiTheme="minorHAnsi" w:cstheme="minorHAnsi"/>
                <w:b/>
                <w:bCs/>
                <w:i w:val="0"/>
              </w:rPr>
              <w:t xml:space="preserve"> &amp; Employee ID</w:t>
            </w:r>
            <w:r w:rsidR="003B3EE9" w:rsidRPr="00261D43">
              <w:rPr>
                <w:rFonts w:asciiTheme="minorHAnsi" w:hAnsiTheme="minorHAnsi" w:cstheme="minorHAnsi"/>
                <w:b/>
                <w:bCs/>
                <w:i w:val="0"/>
              </w:rPr>
              <w:t>:</w:t>
            </w:r>
            <w:r w:rsidR="00F952FF" w:rsidRPr="00261D43">
              <w:rPr>
                <w:rFonts w:asciiTheme="minorHAnsi" w:hAnsiTheme="minorHAnsi" w:cstheme="minorHAnsi"/>
                <w:b/>
                <w:bCs/>
                <w:i w:val="0"/>
              </w:rPr>
              <w:t xml:space="preserve"> </w:t>
            </w:r>
            <w:r w:rsidR="003B3EE9" w:rsidRPr="00261D43">
              <w:rPr>
                <w:rFonts w:asciiTheme="minorHAnsi" w:hAnsiTheme="minorHAnsi" w:cstheme="minorHAnsi"/>
                <w:b/>
                <w:bCs/>
                <w:i w:val="0"/>
              </w:rPr>
              <w:t>(if the assignee is non-regular /consultant)</w:t>
            </w:r>
          </w:p>
        </w:tc>
        <w:tc>
          <w:tcPr>
            <w:tcW w:w="3260" w:type="dxa"/>
          </w:tcPr>
          <w:p w14:paraId="72A3D3EC" w14:textId="77777777" w:rsidR="003B3EE9" w:rsidRPr="00261D43" w:rsidRDefault="003B3EE9" w:rsidP="7BFFD7F1">
            <w:pPr>
              <w:rPr>
                <w:rFonts w:asciiTheme="minorHAnsi" w:hAnsiTheme="minorHAnsi" w:cstheme="minorHAnsi"/>
                <w:i w:val="0"/>
                <w:color w:val="262626" w:themeColor="text1" w:themeTint="D9"/>
              </w:rPr>
            </w:pPr>
          </w:p>
        </w:tc>
        <w:tc>
          <w:tcPr>
            <w:tcW w:w="1701" w:type="dxa"/>
            <w:shd w:val="clear" w:color="auto" w:fill="9AB3D2"/>
            <w:vAlign w:val="center"/>
          </w:tcPr>
          <w:p w14:paraId="705F42AA" w14:textId="414205FB" w:rsidR="003B3EE9" w:rsidRPr="00261D43" w:rsidRDefault="00F952FF" w:rsidP="139CEA18">
            <w:pPr>
              <w:rPr>
                <w:rFonts w:asciiTheme="minorHAnsi" w:hAnsiTheme="minorHAnsi" w:cstheme="minorHAnsi"/>
                <w:b/>
                <w:bCs/>
                <w:i w:val="0"/>
                <w:color w:val="262626" w:themeColor="text1" w:themeTint="D9"/>
              </w:rPr>
            </w:pPr>
            <w:r w:rsidRPr="00261D43">
              <w:rPr>
                <w:rFonts w:asciiTheme="minorHAnsi" w:hAnsiTheme="minorHAnsi" w:cstheme="minorHAnsi"/>
                <w:b/>
                <w:bCs/>
                <w:i w:val="0"/>
              </w:rPr>
              <w:t>Contact</w:t>
            </w:r>
            <w:r w:rsidR="42C53EA4" w:rsidRPr="00261D43">
              <w:rPr>
                <w:rFonts w:asciiTheme="minorHAnsi" w:hAnsiTheme="minorHAnsi" w:cstheme="minorHAnsi"/>
                <w:b/>
                <w:bCs/>
                <w:i w:val="0"/>
              </w:rPr>
              <w:t xml:space="preserve"> </w:t>
            </w:r>
            <w:r w:rsidRPr="00261D43">
              <w:rPr>
                <w:rFonts w:asciiTheme="minorHAnsi" w:hAnsiTheme="minorHAnsi" w:cstheme="minorHAnsi"/>
                <w:b/>
                <w:bCs/>
                <w:i w:val="0"/>
              </w:rPr>
              <w:t>Number:</w:t>
            </w:r>
          </w:p>
        </w:tc>
        <w:tc>
          <w:tcPr>
            <w:tcW w:w="2797" w:type="dxa"/>
          </w:tcPr>
          <w:p w14:paraId="0D0B940D" w14:textId="77777777" w:rsidR="003B3EE9" w:rsidRPr="00261D43" w:rsidRDefault="003B3EE9" w:rsidP="7BFFD7F1">
            <w:pPr>
              <w:rPr>
                <w:rFonts w:asciiTheme="minorHAnsi" w:hAnsiTheme="minorHAnsi" w:cstheme="minorHAnsi"/>
                <w:i w:val="0"/>
                <w:color w:val="262626" w:themeColor="text1" w:themeTint="D9"/>
              </w:rPr>
            </w:pPr>
          </w:p>
        </w:tc>
      </w:tr>
    </w:tbl>
    <w:p w14:paraId="0E27B00A" w14:textId="77777777" w:rsidR="004E7F25" w:rsidRPr="00261D43" w:rsidRDefault="004E7F25" w:rsidP="7BFFD7F1">
      <w:pPr>
        <w:rPr>
          <w:rFonts w:asciiTheme="minorHAnsi" w:hAnsiTheme="minorHAnsi" w:cstheme="minorHAnsi"/>
          <w:color w:val="262626" w:themeColor="text1" w:themeTint="D9"/>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980"/>
        <w:gridCol w:w="3260"/>
        <w:gridCol w:w="1701"/>
        <w:gridCol w:w="2797"/>
      </w:tblGrid>
      <w:tr w:rsidR="004D643F" w:rsidRPr="00261D43" w14:paraId="685C3578" w14:textId="77777777" w:rsidTr="00261D43">
        <w:trPr>
          <w:trHeight w:val="287"/>
        </w:trPr>
        <w:tc>
          <w:tcPr>
            <w:tcW w:w="1980" w:type="dxa"/>
            <w:shd w:val="clear" w:color="auto" w:fill="9AB3D2"/>
            <w:vAlign w:val="center"/>
          </w:tcPr>
          <w:p w14:paraId="2523CE97" w14:textId="357B1AB5" w:rsidR="005026F2" w:rsidRPr="00261D43" w:rsidRDefault="004D643F"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w:t>
            </w:r>
            <w:r w:rsidR="00C657A4" w:rsidRPr="00261D43">
              <w:rPr>
                <w:rFonts w:asciiTheme="minorHAnsi" w:hAnsiTheme="minorHAnsi" w:cstheme="minorHAnsi"/>
                <w:b/>
                <w:bCs/>
                <w:i w:val="0"/>
              </w:rPr>
              <w:t>Assignee</w:t>
            </w:r>
            <w:r w:rsidR="007E2788" w:rsidRPr="00261D43">
              <w:rPr>
                <w:rFonts w:asciiTheme="minorHAnsi" w:hAnsiTheme="minorHAnsi" w:cstheme="minorHAnsi"/>
                <w:b/>
                <w:bCs/>
                <w:i w:val="0"/>
              </w:rPr>
              <w:t xml:space="preserve"> </w:t>
            </w:r>
            <w:r w:rsidR="005E581A" w:rsidRPr="00261D43">
              <w:rPr>
                <w:rFonts w:asciiTheme="minorHAnsi" w:hAnsiTheme="minorHAnsi" w:cstheme="minorHAnsi"/>
                <w:b/>
                <w:bCs/>
                <w:i w:val="0"/>
              </w:rPr>
              <w:t>&amp; Employee ID</w:t>
            </w:r>
            <w:r w:rsidR="00C657A4" w:rsidRPr="00261D43">
              <w:rPr>
                <w:rFonts w:asciiTheme="minorHAnsi" w:hAnsiTheme="minorHAnsi" w:cstheme="minorHAnsi"/>
                <w:b/>
                <w:bCs/>
                <w:i w:val="0"/>
              </w:rPr>
              <w:t>:</w:t>
            </w:r>
          </w:p>
          <w:p w14:paraId="3AA59645" w14:textId="49F3F532" w:rsidR="000E79CA" w:rsidRPr="00261D43" w:rsidRDefault="000E79CA" w:rsidP="00261D43">
            <w:pPr>
              <w:rPr>
                <w:rFonts w:asciiTheme="minorHAnsi" w:hAnsiTheme="minorHAnsi" w:cstheme="minorHAnsi"/>
                <w:b/>
                <w:bCs/>
                <w:i w:val="0"/>
                <w:color w:val="262626" w:themeColor="text1" w:themeTint="D9"/>
              </w:rPr>
            </w:pPr>
            <w:r w:rsidRPr="00261D43">
              <w:rPr>
                <w:rFonts w:asciiTheme="minorHAnsi" w:hAnsiTheme="minorHAnsi" w:cstheme="minorHAnsi"/>
                <w:b/>
                <w:bCs/>
                <w:i w:val="0"/>
              </w:rPr>
              <w:t>(Complete name w/ M</w:t>
            </w:r>
            <w:r w:rsidR="00261D43">
              <w:rPr>
                <w:rFonts w:asciiTheme="minorHAnsi" w:hAnsiTheme="minorHAnsi" w:cstheme="minorHAnsi"/>
                <w:b/>
                <w:bCs/>
                <w:i w:val="0"/>
              </w:rPr>
              <w:t>iddle Initial</w:t>
            </w:r>
            <w:r w:rsidRPr="00261D43">
              <w:rPr>
                <w:rFonts w:asciiTheme="minorHAnsi" w:hAnsiTheme="minorHAnsi" w:cstheme="minorHAnsi"/>
                <w:b/>
                <w:bCs/>
                <w:i w:val="0"/>
              </w:rPr>
              <w:t>)</w:t>
            </w:r>
          </w:p>
        </w:tc>
        <w:tc>
          <w:tcPr>
            <w:tcW w:w="3260" w:type="dxa"/>
          </w:tcPr>
          <w:p w14:paraId="60061E4C" w14:textId="793B44C2" w:rsidR="005026F2" w:rsidRPr="00261D43" w:rsidRDefault="000A21E1" w:rsidP="7BFFD7F1">
            <w:pPr>
              <w:rPr>
                <w:rFonts w:asciiTheme="minorHAnsi" w:hAnsiTheme="minorHAnsi" w:cstheme="minorHAnsi"/>
                <w:i w:val="0"/>
                <w:color w:val="262626" w:themeColor="text1" w:themeTint="D9"/>
              </w:rPr>
            </w:pPr>
            <w:r w:rsidRPr="000A21E1">
              <w:rPr>
                <w:rFonts w:asciiTheme="minorHAnsi" w:hAnsiTheme="minorHAnsi" w:cstheme="minorHAnsi"/>
                <w:i w:val="0"/>
                <w:color w:val="262626" w:themeColor="text1" w:themeTint="D9"/>
              </w:rPr>
              <w:t>Mariss</w:t>
            </w:r>
            <w:r>
              <w:rPr>
                <w:rFonts w:asciiTheme="minorHAnsi" w:hAnsiTheme="minorHAnsi" w:cstheme="minorHAnsi"/>
                <w:i w:val="0"/>
                <w:color w:val="262626" w:themeColor="text1" w:themeTint="D9"/>
              </w:rPr>
              <w:t xml:space="preserve"> Ivy D. Batac</w:t>
            </w:r>
          </w:p>
        </w:tc>
        <w:tc>
          <w:tcPr>
            <w:tcW w:w="1701" w:type="dxa"/>
            <w:shd w:val="clear" w:color="auto" w:fill="9AB3D2"/>
            <w:vAlign w:val="center"/>
          </w:tcPr>
          <w:p w14:paraId="6AC67D68" w14:textId="77777777" w:rsidR="005026F2" w:rsidRPr="00261D43" w:rsidRDefault="00C657A4"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Contact N</w:t>
            </w:r>
            <w:r w:rsidR="00F952FF" w:rsidRPr="00261D43">
              <w:rPr>
                <w:rFonts w:asciiTheme="minorHAnsi" w:hAnsiTheme="minorHAnsi" w:cstheme="minorHAnsi"/>
                <w:b/>
                <w:bCs/>
                <w:i w:val="0"/>
              </w:rPr>
              <w:t>umber:</w:t>
            </w:r>
          </w:p>
        </w:tc>
        <w:tc>
          <w:tcPr>
            <w:tcW w:w="2797" w:type="dxa"/>
            <w:vAlign w:val="center"/>
          </w:tcPr>
          <w:p w14:paraId="44EAFD9C" w14:textId="77777777" w:rsidR="005026F2" w:rsidRPr="00261D43" w:rsidRDefault="005026F2" w:rsidP="7BFFD7F1">
            <w:pPr>
              <w:rPr>
                <w:rFonts w:asciiTheme="minorHAnsi" w:hAnsiTheme="minorHAnsi" w:cstheme="minorHAnsi"/>
                <w:i w:val="0"/>
                <w:color w:val="262626" w:themeColor="text1" w:themeTint="D9"/>
              </w:rPr>
            </w:pPr>
          </w:p>
        </w:tc>
      </w:tr>
      <w:tr w:rsidR="004D643F" w:rsidRPr="00261D43" w14:paraId="440075F6" w14:textId="77777777" w:rsidTr="00261D43">
        <w:trPr>
          <w:trHeight w:val="259"/>
        </w:trPr>
        <w:tc>
          <w:tcPr>
            <w:tcW w:w="1980" w:type="dxa"/>
            <w:shd w:val="clear" w:color="auto" w:fill="9AB3D2"/>
            <w:vAlign w:val="center"/>
          </w:tcPr>
          <w:p w14:paraId="0A849FD5" w14:textId="77777777" w:rsidR="00D72EEE" w:rsidRPr="00261D43" w:rsidRDefault="00C657A4"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Position:</w:t>
            </w:r>
          </w:p>
        </w:tc>
        <w:tc>
          <w:tcPr>
            <w:tcW w:w="3260" w:type="dxa"/>
          </w:tcPr>
          <w:p w14:paraId="4B94D5A5" w14:textId="4106C582" w:rsidR="00D72EEE" w:rsidRPr="00261D43" w:rsidRDefault="000A21E1" w:rsidP="7BFFD7F1">
            <w:pPr>
              <w:rPr>
                <w:rFonts w:asciiTheme="minorHAnsi" w:hAnsiTheme="minorHAnsi" w:cstheme="minorHAnsi"/>
                <w:i w:val="0"/>
                <w:color w:val="262626" w:themeColor="text1" w:themeTint="D9"/>
              </w:rPr>
            </w:pPr>
            <w:r w:rsidRPr="000A21E1">
              <w:rPr>
                <w:rFonts w:asciiTheme="minorHAnsi" w:hAnsiTheme="minorHAnsi" w:cstheme="minorHAnsi"/>
                <w:color w:val="262626" w:themeColor="text1" w:themeTint="D9"/>
              </w:rPr>
              <w:t>HR Technology and Analytics Assistant Manager</w:t>
            </w:r>
          </w:p>
        </w:tc>
        <w:tc>
          <w:tcPr>
            <w:tcW w:w="1701" w:type="dxa"/>
            <w:shd w:val="clear" w:color="auto" w:fill="9AB3D2"/>
            <w:vAlign w:val="center"/>
          </w:tcPr>
          <w:p w14:paraId="740255B5" w14:textId="55C45CF7" w:rsidR="00D72EEE" w:rsidRPr="00261D43" w:rsidRDefault="004D643F"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w:t>
            </w:r>
            <w:r w:rsidR="00F952FF" w:rsidRPr="00261D43">
              <w:rPr>
                <w:rFonts w:asciiTheme="minorHAnsi" w:hAnsiTheme="minorHAnsi" w:cstheme="minorHAnsi"/>
                <w:b/>
                <w:bCs/>
                <w:i w:val="0"/>
              </w:rPr>
              <w:t>Division/Dept:</w:t>
            </w:r>
          </w:p>
        </w:tc>
        <w:tc>
          <w:tcPr>
            <w:tcW w:w="2797" w:type="dxa"/>
            <w:vAlign w:val="center"/>
          </w:tcPr>
          <w:p w14:paraId="3DEEC669" w14:textId="33EE8F6C" w:rsidR="00D72EEE" w:rsidRPr="00261D43" w:rsidRDefault="000A21E1" w:rsidP="7BFFD7F1">
            <w:pPr>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t>HROD</w:t>
            </w:r>
            <w:r w:rsidR="00906FAA">
              <w:rPr>
                <w:rFonts w:asciiTheme="minorHAnsi" w:hAnsiTheme="minorHAnsi" w:cstheme="minorHAnsi"/>
                <w:i w:val="0"/>
                <w:color w:val="262626" w:themeColor="text1" w:themeTint="D9"/>
              </w:rPr>
              <w:t xml:space="preserve"> / </w:t>
            </w:r>
            <w:r w:rsidRPr="000A21E1">
              <w:rPr>
                <w:rFonts w:asciiTheme="minorHAnsi" w:hAnsiTheme="minorHAnsi" w:cstheme="minorHAnsi"/>
                <w:color w:val="262626" w:themeColor="text1" w:themeTint="D9"/>
              </w:rPr>
              <w:t>HR TECHNOLOGY AND ANALYTICS</w:t>
            </w:r>
          </w:p>
        </w:tc>
      </w:tr>
      <w:tr w:rsidR="004D643F" w:rsidRPr="00261D43" w14:paraId="14957600" w14:textId="77777777" w:rsidTr="00261D43">
        <w:trPr>
          <w:trHeight w:val="259"/>
        </w:trPr>
        <w:tc>
          <w:tcPr>
            <w:tcW w:w="1980" w:type="dxa"/>
            <w:shd w:val="clear" w:color="auto" w:fill="9AB3D2"/>
            <w:vAlign w:val="center"/>
          </w:tcPr>
          <w:p w14:paraId="72EC2191" w14:textId="179A9A3C" w:rsidR="00C657A4" w:rsidRPr="00261D43" w:rsidRDefault="004D643F"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w:t>
            </w:r>
            <w:r w:rsidR="00C657A4" w:rsidRPr="00261D43">
              <w:rPr>
                <w:rFonts w:asciiTheme="minorHAnsi" w:hAnsiTheme="minorHAnsi" w:cstheme="minorHAnsi"/>
                <w:b/>
                <w:bCs/>
                <w:i w:val="0"/>
              </w:rPr>
              <w:t>Cost Center:</w:t>
            </w:r>
          </w:p>
        </w:tc>
        <w:tc>
          <w:tcPr>
            <w:tcW w:w="3260" w:type="dxa"/>
          </w:tcPr>
          <w:p w14:paraId="3656B9AB" w14:textId="42296539" w:rsidR="00C657A4" w:rsidRPr="00261D43" w:rsidRDefault="000A21E1" w:rsidP="7BFFD7F1">
            <w:pPr>
              <w:rPr>
                <w:rFonts w:asciiTheme="minorHAnsi" w:hAnsiTheme="minorHAnsi" w:cstheme="minorHAnsi"/>
                <w:i w:val="0"/>
                <w:color w:val="262626" w:themeColor="text1" w:themeTint="D9"/>
              </w:rPr>
            </w:pPr>
            <w:r w:rsidRPr="000A21E1">
              <w:rPr>
                <w:rFonts w:asciiTheme="minorHAnsi" w:hAnsiTheme="minorHAnsi" w:cstheme="minorHAnsi"/>
                <w:color w:val="262626" w:themeColor="text1" w:themeTint="D9"/>
              </w:rPr>
              <w:t>3AC2SYS001</w:t>
            </w:r>
          </w:p>
        </w:tc>
        <w:tc>
          <w:tcPr>
            <w:tcW w:w="1701" w:type="dxa"/>
            <w:shd w:val="clear" w:color="auto" w:fill="9AB3D2"/>
            <w:vAlign w:val="center"/>
          </w:tcPr>
          <w:p w14:paraId="4C0FF9B3" w14:textId="77777777" w:rsidR="00C657A4" w:rsidRPr="00261D43" w:rsidRDefault="00F952FF" w:rsidP="7BFFD7F1">
            <w:pPr>
              <w:rPr>
                <w:rFonts w:asciiTheme="minorHAnsi" w:hAnsiTheme="minorHAnsi" w:cstheme="minorHAnsi"/>
                <w:b/>
                <w:bCs/>
                <w:i w:val="0"/>
                <w:color w:val="262626" w:themeColor="text1" w:themeTint="D9"/>
              </w:rPr>
            </w:pPr>
            <w:r w:rsidRPr="00261D43">
              <w:rPr>
                <w:rFonts w:asciiTheme="minorHAnsi" w:hAnsiTheme="minorHAnsi" w:cstheme="minorHAnsi"/>
                <w:b/>
                <w:bCs/>
                <w:i w:val="0"/>
              </w:rPr>
              <w:t>Function:</w:t>
            </w:r>
          </w:p>
        </w:tc>
        <w:tc>
          <w:tcPr>
            <w:tcW w:w="2797" w:type="dxa"/>
            <w:vAlign w:val="center"/>
          </w:tcPr>
          <w:p w14:paraId="05EB5B1F" w14:textId="39BC2AF4" w:rsidR="00C657A4" w:rsidRPr="00261D43" w:rsidRDefault="00906FAA" w:rsidP="00261D43">
            <w:pPr>
              <w:rPr>
                <w:rFonts w:asciiTheme="minorHAnsi" w:hAnsiTheme="minorHAnsi" w:cstheme="minorHAnsi"/>
                <w:i w:val="0"/>
                <w:color w:val="000000" w:themeColor="text1"/>
              </w:rPr>
            </w:pPr>
            <w:r>
              <w:rPr>
                <w:rFonts w:asciiTheme="minorHAnsi" w:hAnsiTheme="minorHAnsi" w:cstheme="minorHAnsi"/>
                <w:i w:val="0"/>
                <w:color w:val="262626" w:themeColor="text1" w:themeTint="D9"/>
              </w:rPr>
              <w:fldChar w:fldCharType="begin">
                <w:ffData>
                  <w:name w:val=""/>
                  <w:enabled/>
                  <w:calcOnExit w:val="0"/>
                  <w:checkBox>
                    <w:sizeAuto/>
                    <w:default w:val="1"/>
                  </w:checkBox>
                </w:ffData>
              </w:fldChar>
            </w:r>
            <w:r>
              <w:rPr>
                <w:rFonts w:asciiTheme="minorHAnsi" w:hAnsiTheme="minorHAnsi" w:cstheme="minorHAnsi"/>
                <w:i w:val="0"/>
                <w:color w:val="262626" w:themeColor="text1" w:themeTint="D9"/>
              </w:rPr>
              <w:instrText xml:space="preserve"> FORMCHECKBOX </w:instrText>
            </w:r>
            <w:r>
              <w:rPr>
                <w:rFonts w:asciiTheme="minorHAnsi" w:hAnsiTheme="minorHAnsi" w:cstheme="minorHAnsi"/>
                <w:i w:val="0"/>
                <w:color w:val="262626" w:themeColor="text1" w:themeTint="D9"/>
              </w:rPr>
            </w:r>
            <w:r>
              <w:rPr>
                <w:rFonts w:asciiTheme="minorHAnsi" w:hAnsiTheme="minorHAnsi" w:cstheme="minorHAnsi"/>
                <w:i w:val="0"/>
                <w:color w:val="262626" w:themeColor="text1" w:themeTint="D9"/>
              </w:rPr>
              <w:fldChar w:fldCharType="separate"/>
            </w:r>
            <w:r>
              <w:rPr>
                <w:rFonts w:asciiTheme="minorHAnsi" w:hAnsiTheme="minorHAnsi" w:cstheme="minorHAnsi"/>
                <w:i w:val="0"/>
                <w:color w:val="262626" w:themeColor="text1" w:themeTint="D9"/>
              </w:rPr>
              <w:fldChar w:fldCharType="end"/>
            </w:r>
            <w:r w:rsidR="00CE3C13" w:rsidRPr="00261D43">
              <w:rPr>
                <w:rFonts w:asciiTheme="minorHAnsi" w:hAnsiTheme="minorHAnsi" w:cstheme="minorHAnsi"/>
                <w:i w:val="0"/>
                <w:color w:val="000000" w:themeColor="text1"/>
              </w:rPr>
              <w:t xml:space="preserve">  </w:t>
            </w:r>
            <w:r w:rsidR="1E259410" w:rsidRPr="00261D43">
              <w:rPr>
                <w:rFonts w:asciiTheme="minorHAnsi" w:eastAsia="Calibri" w:hAnsiTheme="minorHAnsi" w:cstheme="minorHAnsi"/>
              </w:rPr>
              <w:t xml:space="preserve"> </w:t>
            </w:r>
            <w:r w:rsidR="00CE3C13" w:rsidRPr="00261D43">
              <w:rPr>
                <w:rFonts w:asciiTheme="minorHAnsi" w:hAnsiTheme="minorHAnsi" w:cstheme="minorHAnsi"/>
                <w:i w:val="0"/>
                <w:color w:val="000000" w:themeColor="text1"/>
              </w:rPr>
              <w:t>Office</w:t>
            </w:r>
            <w:r w:rsidR="00C657A4" w:rsidRPr="00261D43">
              <w:rPr>
                <w:rFonts w:asciiTheme="minorHAnsi" w:hAnsiTheme="minorHAnsi" w:cstheme="minorHAnsi"/>
                <w:i w:val="0"/>
                <w:color w:val="000000" w:themeColor="text1"/>
              </w:rPr>
              <w:t xml:space="preserve"> </w:t>
            </w:r>
            <w:r w:rsidR="0BB16316" w:rsidRPr="00261D43">
              <w:rPr>
                <w:rFonts w:asciiTheme="minorHAnsi" w:eastAsia="Calibri" w:hAnsiTheme="minorHAnsi" w:cstheme="minorHAnsi"/>
              </w:rPr>
              <w:t xml:space="preserve"> </w:t>
            </w:r>
            <w:r w:rsidR="00C657A4"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00C657A4" w:rsidRPr="00261D43">
              <w:rPr>
                <w:rFonts w:asciiTheme="minorHAnsi" w:hAnsiTheme="minorHAnsi" w:cstheme="minorHAnsi"/>
                <w:i w:val="0"/>
                <w:color w:val="262626" w:themeColor="text1" w:themeTint="D9"/>
              </w:rPr>
              <w:instrText xml:space="preserve"> FORMCHECKBOX </w:instrText>
            </w:r>
            <w:r w:rsidR="00C657A4" w:rsidRPr="00261D43">
              <w:rPr>
                <w:rFonts w:asciiTheme="minorHAnsi" w:hAnsiTheme="minorHAnsi" w:cstheme="minorHAnsi"/>
                <w:i w:val="0"/>
                <w:color w:val="262626" w:themeColor="text1" w:themeTint="D9"/>
              </w:rPr>
            </w:r>
            <w:r w:rsidR="00C657A4" w:rsidRPr="00261D43">
              <w:rPr>
                <w:rFonts w:asciiTheme="minorHAnsi" w:hAnsiTheme="minorHAnsi" w:cstheme="minorHAnsi"/>
                <w:i w:val="0"/>
                <w:color w:val="262626" w:themeColor="text1" w:themeTint="D9"/>
              </w:rPr>
              <w:fldChar w:fldCharType="separate"/>
            </w:r>
            <w:r w:rsidR="00C657A4" w:rsidRPr="00261D43">
              <w:rPr>
                <w:rFonts w:asciiTheme="minorHAnsi" w:hAnsiTheme="minorHAnsi" w:cstheme="minorHAnsi"/>
                <w:i w:val="0"/>
                <w:color w:val="262626" w:themeColor="text1" w:themeTint="D9"/>
              </w:rPr>
              <w:fldChar w:fldCharType="end"/>
            </w:r>
            <w:r w:rsidR="00C657A4" w:rsidRPr="00261D43">
              <w:rPr>
                <w:rFonts w:asciiTheme="minorHAnsi" w:hAnsiTheme="minorHAnsi" w:cstheme="minorHAnsi"/>
                <w:i w:val="0"/>
                <w:color w:val="000000" w:themeColor="text1"/>
              </w:rPr>
              <w:t xml:space="preserve"> </w:t>
            </w:r>
            <w:r w:rsidR="00CE3C13" w:rsidRPr="00261D43">
              <w:rPr>
                <w:rFonts w:asciiTheme="minorHAnsi" w:hAnsiTheme="minorHAnsi" w:cstheme="minorHAnsi"/>
                <w:i w:val="0"/>
                <w:color w:val="000000" w:themeColor="text1"/>
              </w:rPr>
              <w:t xml:space="preserve"> </w:t>
            </w:r>
            <w:r w:rsidR="00261D43">
              <w:rPr>
                <w:rFonts w:asciiTheme="minorHAnsi" w:hAnsiTheme="minorHAnsi" w:cstheme="minorHAnsi"/>
                <w:i w:val="0"/>
                <w:color w:val="000000" w:themeColor="text1"/>
              </w:rPr>
              <w:t>Field</w:t>
            </w:r>
            <w:r w:rsidR="00C657A4" w:rsidRPr="00261D43">
              <w:rPr>
                <w:rFonts w:asciiTheme="minorHAnsi" w:hAnsiTheme="minorHAnsi" w:cstheme="minorHAnsi"/>
                <w:i w:val="0"/>
                <w:color w:val="000000" w:themeColor="text1"/>
              </w:rPr>
              <w:t xml:space="preserve">  </w:t>
            </w:r>
            <w:r w:rsidR="00C657A4"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00C657A4" w:rsidRPr="00261D43">
              <w:rPr>
                <w:rFonts w:asciiTheme="minorHAnsi" w:hAnsiTheme="minorHAnsi" w:cstheme="minorHAnsi"/>
                <w:i w:val="0"/>
                <w:color w:val="262626" w:themeColor="text1" w:themeTint="D9"/>
              </w:rPr>
              <w:instrText xml:space="preserve"> FORMCHECKBOX </w:instrText>
            </w:r>
            <w:r w:rsidR="00C657A4" w:rsidRPr="00261D43">
              <w:rPr>
                <w:rFonts w:asciiTheme="minorHAnsi" w:hAnsiTheme="minorHAnsi" w:cstheme="minorHAnsi"/>
                <w:i w:val="0"/>
                <w:color w:val="262626" w:themeColor="text1" w:themeTint="D9"/>
              </w:rPr>
            </w:r>
            <w:r w:rsidR="00C657A4" w:rsidRPr="00261D43">
              <w:rPr>
                <w:rFonts w:asciiTheme="minorHAnsi" w:hAnsiTheme="minorHAnsi" w:cstheme="minorHAnsi"/>
                <w:i w:val="0"/>
                <w:color w:val="262626" w:themeColor="text1" w:themeTint="D9"/>
              </w:rPr>
              <w:fldChar w:fldCharType="separate"/>
            </w:r>
            <w:r w:rsidR="00C657A4" w:rsidRPr="00261D43">
              <w:rPr>
                <w:rFonts w:asciiTheme="minorHAnsi" w:hAnsiTheme="minorHAnsi" w:cstheme="minorHAnsi"/>
                <w:i w:val="0"/>
                <w:color w:val="262626" w:themeColor="text1" w:themeTint="D9"/>
              </w:rPr>
              <w:fldChar w:fldCharType="end"/>
            </w:r>
            <w:r w:rsidR="00CE3C13" w:rsidRPr="00261D43">
              <w:rPr>
                <w:rFonts w:asciiTheme="minorHAnsi" w:hAnsiTheme="minorHAnsi" w:cstheme="minorHAnsi"/>
                <w:i w:val="0"/>
                <w:color w:val="262626" w:themeColor="text1" w:themeTint="D9"/>
              </w:rPr>
              <w:t xml:space="preserve"> </w:t>
            </w:r>
            <w:r w:rsidR="6B968236" w:rsidRPr="00261D43">
              <w:rPr>
                <w:rFonts w:asciiTheme="minorHAnsi" w:eastAsia="Calibri" w:hAnsiTheme="minorHAnsi" w:cstheme="minorHAnsi"/>
              </w:rPr>
              <w:t xml:space="preserve"> </w:t>
            </w:r>
            <w:r w:rsidR="00C657A4" w:rsidRPr="00261D43">
              <w:rPr>
                <w:rFonts w:asciiTheme="minorHAnsi" w:hAnsiTheme="minorHAnsi" w:cstheme="minorHAnsi"/>
                <w:i w:val="0"/>
                <w:color w:val="000000" w:themeColor="text1"/>
              </w:rPr>
              <w:t>Both</w:t>
            </w:r>
          </w:p>
        </w:tc>
      </w:tr>
    </w:tbl>
    <w:p w14:paraId="45FB0818" w14:textId="77777777" w:rsidR="004E7F25" w:rsidRPr="00261D43" w:rsidRDefault="004E7F25" w:rsidP="004E7F25">
      <w:pPr>
        <w:rPr>
          <w:rFonts w:asciiTheme="minorHAnsi" w:hAnsiTheme="minorHAnsi" w:cstheme="minorHAnsi"/>
          <w:color w:val="262626" w:themeColor="text1" w:themeTint="D9"/>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738"/>
      </w:tblGrid>
      <w:tr w:rsidR="004D643F" w:rsidRPr="00261D43" w14:paraId="45F01555" w14:textId="77777777" w:rsidTr="008C23E8">
        <w:trPr>
          <w:trHeight w:val="259"/>
        </w:trPr>
        <w:tc>
          <w:tcPr>
            <w:tcW w:w="9738" w:type="dxa"/>
            <w:tcBorders>
              <w:bottom w:val="single" w:sz="4" w:space="0" w:color="C0C0C0"/>
            </w:tcBorders>
            <w:shd w:val="clear" w:color="auto" w:fill="9AB3D2"/>
            <w:vAlign w:val="center"/>
          </w:tcPr>
          <w:p w14:paraId="6EFC723A" w14:textId="525602AB" w:rsidR="004E7F25" w:rsidRPr="00261D43" w:rsidRDefault="00CE3C13" w:rsidP="004E7F25">
            <w:pPr>
              <w:jc w:val="center"/>
              <w:rPr>
                <w:rFonts w:asciiTheme="minorHAnsi" w:hAnsiTheme="minorHAnsi" w:cstheme="minorHAnsi"/>
                <w:b/>
                <w:i w:val="0"/>
                <w:smallCaps/>
                <w:color w:val="262626" w:themeColor="text1" w:themeTint="D9"/>
                <w:w w:val="150"/>
              </w:rPr>
            </w:pPr>
            <w:r w:rsidRPr="00261D43">
              <w:rPr>
                <w:rFonts w:asciiTheme="minorHAnsi" w:hAnsiTheme="minorHAnsi" w:cstheme="minorHAnsi"/>
                <w:b/>
                <w:bCs/>
                <w:i w:val="0"/>
              </w:rPr>
              <w:t>REQUEST DETAILS</w:t>
            </w:r>
          </w:p>
        </w:tc>
      </w:tr>
    </w:tbl>
    <w:p w14:paraId="049F31CB" w14:textId="77777777" w:rsidR="004E7F25" w:rsidRPr="00261D43" w:rsidRDefault="004E7F25" w:rsidP="004E7F25">
      <w:pPr>
        <w:rPr>
          <w:rFonts w:asciiTheme="minorHAnsi" w:hAnsiTheme="minorHAnsi" w:cstheme="minorHAnsi"/>
          <w:color w:val="262626" w:themeColor="text1" w:themeTint="D9"/>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270"/>
        <w:gridCol w:w="728"/>
        <w:gridCol w:w="2817"/>
        <w:gridCol w:w="4923"/>
      </w:tblGrid>
      <w:tr w:rsidR="004D643F" w:rsidRPr="00261D43" w14:paraId="062D5496" w14:textId="77777777" w:rsidTr="00CE3C13">
        <w:trPr>
          <w:trHeight w:val="376"/>
        </w:trPr>
        <w:tc>
          <w:tcPr>
            <w:tcW w:w="1270" w:type="dxa"/>
            <w:shd w:val="clear" w:color="auto" w:fill="9AB3D2"/>
            <w:vAlign w:val="center"/>
          </w:tcPr>
          <w:p w14:paraId="2C4E2BC6" w14:textId="04C7434C" w:rsidR="00C657A4" w:rsidRPr="00261D43" w:rsidRDefault="00300E11" w:rsidP="004E7F25">
            <w:pP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HARDWARE</w:t>
            </w:r>
          </w:p>
        </w:tc>
        <w:tc>
          <w:tcPr>
            <w:tcW w:w="8468" w:type="dxa"/>
            <w:gridSpan w:val="3"/>
          </w:tcPr>
          <w:p w14:paraId="067FB4DA" w14:textId="5855862A" w:rsidR="00073812" w:rsidRPr="00261D43" w:rsidRDefault="00C657A4" w:rsidP="00261D43">
            <w:pPr>
              <w:spacing w:before="60"/>
              <w:ind w:right="-43"/>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0069622F"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bookmarkStart w:id="0" w:name="Check1"/>
            <w:r w:rsidR="0069622F" w:rsidRPr="00261D43">
              <w:rPr>
                <w:rFonts w:asciiTheme="minorHAnsi" w:hAnsiTheme="minorHAnsi" w:cstheme="minorHAnsi"/>
                <w:i w:val="0"/>
                <w:color w:val="262626" w:themeColor="text1" w:themeTint="D9"/>
              </w:rPr>
              <w:instrText xml:space="preserve"> FORMCHECKBOX </w:instrText>
            </w:r>
            <w:r w:rsidR="0069622F" w:rsidRPr="00261D43">
              <w:rPr>
                <w:rFonts w:asciiTheme="minorHAnsi" w:hAnsiTheme="minorHAnsi" w:cstheme="minorHAnsi"/>
                <w:i w:val="0"/>
                <w:color w:val="262626" w:themeColor="text1" w:themeTint="D9"/>
              </w:rPr>
            </w:r>
            <w:r w:rsidR="0069622F" w:rsidRPr="00261D43">
              <w:rPr>
                <w:rFonts w:asciiTheme="minorHAnsi" w:hAnsiTheme="minorHAnsi" w:cstheme="minorHAnsi"/>
                <w:i w:val="0"/>
                <w:color w:val="262626" w:themeColor="text1" w:themeTint="D9"/>
              </w:rPr>
              <w:fldChar w:fldCharType="separate"/>
            </w:r>
            <w:r w:rsidR="0069622F" w:rsidRPr="00261D43">
              <w:rPr>
                <w:rFonts w:asciiTheme="minorHAnsi" w:hAnsiTheme="minorHAnsi" w:cstheme="minorHAnsi"/>
                <w:i w:val="0"/>
                <w:color w:val="262626" w:themeColor="text1" w:themeTint="D9"/>
              </w:rPr>
              <w:fldChar w:fldCharType="end"/>
            </w:r>
            <w:bookmarkEnd w:id="0"/>
            <w:r w:rsidRPr="00261D43">
              <w:rPr>
                <w:rFonts w:asciiTheme="minorHAnsi" w:hAnsiTheme="minorHAnsi" w:cstheme="minorHAnsi"/>
                <w:i w:val="0"/>
                <w:color w:val="262626" w:themeColor="text1" w:themeTint="D9"/>
              </w:rPr>
              <w:t xml:space="preserve"> </w:t>
            </w:r>
            <w:r w:rsidR="00261D43">
              <w:rPr>
                <w:rFonts w:asciiTheme="minorHAnsi" w:hAnsiTheme="minorHAnsi" w:cstheme="minorHAnsi"/>
                <w:i w:val="0"/>
                <w:color w:val="262626" w:themeColor="text1" w:themeTint="D9"/>
              </w:rPr>
              <w:t>New</w:t>
            </w:r>
            <w:r w:rsidRPr="00261D43">
              <w:rPr>
                <w:rFonts w:asciiTheme="minorHAnsi" w:hAnsiTheme="minorHAnsi" w:cstheme="minorHAnsi"/>
                <w:i w:val="0"/>
                <w:color w:val="262626" w:themeColor="text1" w:themeTint="D9"/>
              </w:rPr>
              <w:t xml:space="preserve">     </w:t>
            </w:r>
            <w:r w:rsidR="00567B1E" w:rsidRPr="00261D43">
              <w:rPr>
                <w:rFonts w:asciiTheme="minorHAnsi" w:hAnsiTheme="minorHAnsi" w:cstheme="minorHAnsi"/>
                <w:i w:val="0"/>
                <w:color w:val="262626" w:themeColor="text1" w:themeTint="D9"/>
              </w:rPr>
              <w:fldChar w:fldCharType="begin">
                <w:ffData>
                  <w:name w:val=""/>
                  <w:enabled/>
                  <w:calcOnExit w:val="0"/>
                  <w:checkBox>
                    <w:sizeAuto/>
                    <w:default w:val="0"/>
                  </w:checkBox>
                </w:ffData>
              </w:fldChar>
            </w:r>
            <w:r w:rsidR="00567B1E" w:rsidRPr="00261D43">
              <w:rPr>
                <w:rFonts w:asciiTheme="minorHAnsi" w:hAnsiTheme="minorHAnsi" w:cstheme="minorHAnsi"/>
                <w:i w:val="0"/>
                <w:color w:val="262626" w:themeColor="text1" w:themeTint="D9"/>
              </w:rPr>
              <w:instrText xml:space="preserve"> FORMCHECKBOX </w:instrText>
            </w:r>
            <w:r w:rsidR="00567B1E" w:rsidRPr="00261D43">
              <w:rPr>
                <w:rFonts w:asciiTheme="minorHAnsi" w:hAnsiTheme="minorHAnsi" w:cstheme="minorHAnsi"/>
                <w:i w:val="0"/>
                <w:color w:val="262626" w:themeColor="text1" w:themeTint="D9"/>
              </w:rPr>
            </w:r>
            <w:r w:rsidR="00567B1E" w:rsidRPr="00261D43">
              <w:rPr>
                <w:rFonts w:asciiTheme="minorHAnsi" w:hAnsiTheme="minorHAnsi" w:cstheme="minorHAnsi"/>
                <w:i w:val="0"/>
                <w:color w:val="262626" w:themeColor="text1" w:themeTint="D9"/>
              </w:rPr>
              <w:fldChar w:fldCharType="separate"/>
            </w:r>
            <w:r w:rsidR="00567B1E"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00261D43">
              <w:rPr>
                <w:rFonts w:asciiTheme="minorHAnsi" w:hAnsiTheme="minorHAnsi" w:cstheme="minorHAnsi"/>
                <w:i w:val="0"/>
                <w:color w:val="262626" w:themeColor="text1" w:themeTint="D9"/>
              </w:rPr>
              <w:t>Upgrade</w:t>
            </w:r>
            <w:r w:rsidRPr="00261D43">
              <w:rPr>
                <w:rFonts w:asciiTheme="minorHAnsi" w:hAnsiTheme="minorHAnsi" w:cstheme="minorHAnsi"/>
                <w:i w:val="0"/>
                <w:color w:val="262626" w:themeColor="text1" w:themeTint="D9"/>
              </w:rPr>
              <w:t xml:space="preserve">    </w:t>
            </w: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Replacement</w:t>
            </w:r>
            <w:r w:rsidR="00680BAA" w:rsidRPr="00261D43">
              <w:rPr>
                <w:rFonts w:asciiTheme="minorHAnsi" w:hAnsiTheme="minorHAnsi" w:cstheme="minorHAnsi"/>
                <w:i w:val="0"/>
                <w:color w:val="262626" w:themeColor="text1" w:themeTint="D9"/>
              </w:rPr>
              <w:t xml:space="preserve"> (Serial </w:t>
            </w:r>
            <w:r w:rsidR="153AED2A" w:rsidRPr="00261D43">
              <w:rPr>
                <w:rFonts w:asciiTheme="minorHAnsi" w:hAnsiTheme="minorHAnsi" w:cstheme="minorHAnsi"/>
                <w:i w:val="0"/>
                <w:color w:val="262626" w:themeColor="text1" w:themeTint="D9"/>
              </w:rPr>
              <w:t>n</w:t>
            </w:r>
            <w:r w:rsidR="00680BAA" w:rsidRPr="00261D43">
              <w:rPr>
                <w:rFonts w:asciiTheme="minorHAnsi" w:hAnsiTheme="minorHAnsi" w:cstheme="minorHAnsi"/>
                <w:i w:val="0"/>
                <w:color w:val="262626" w:themeColor="text1" w:themeTint="D9"/>
              </w:rPr>
              <w:t>o.</w:t>
            </w:r>
            <w:r w:rsidR="27008146" w:rsidRPr="00261D43">
              <w:rPr>
                <w:rFonts w:asciiTheme="minorHAnsi" w:hAnsiTheme="minorHAnsi" w:cstheme="minorHAnsi"/>
                <w:i w:val="0"/>
                <w:color w:val="262626" w:themeColor="text1" w:themeTint="D9"/>
              </w:rPr>
              <w:t xml:space="preserve"> </w:t>
            </w:r>
            <w:r w:rsidR="00680BAA" w:rsidRPr="00261D43">
              <w:rPr>
                <w:rFonts w:asciiTheme="minorHAnsi" w:hAnsiTheme="minorHAnsi" w:cstheme="minorHAnsi"/>
                <w:i w:val="0"/>
                <w:color w:val="262626" w:themeColor="text1" w:themeTint="D9"/>
              </w:rPr>
              <w:t>of old PC______________________________)</w:t>
            </w:r>
            <w:r w:rsidR="008B591F" w:rsidRPr="00261D43">
              <w:rPr>
                <w:rFonts w:asciiTheme="minorHAnsi" w:hAnsiTheme="minorHAnsi" w:cstheme="minorHAnsi"/>
                <w:i w:val="0"/>
                <w:color w:val="262626" w:themeColor="text1" w:themeTint="D9"/>
              </w:rPr>
              <w:t xml:space="preserve"> </w:t>
            </w:r>
          </w:p>
        </w:tc>
      </w:tr>
      <w:tr w:rsidR="004D643F" w:rsidRPr="00261D43" w14:paraId="4BDF1F9F" w14:textId="77777777" w:rsidTr="75879081">
        <w:trPr>
          <w:trHeight w:val="265"/>
        </w:trPr>
        <w:tc>
          <w:tcPr>
            <w:tcW w:w="9738" w:type="dxa"/>
            <w:gridSpan w:val="4"/>
            <w:shd w:val="clear" w:color="auto" w:fill="DEEAF6" w:themeFill="accent5" w:themeFillTint="33"/>
            <w:vAlign w:val="center"/>
          </w:tcPr>
          <w:p w14:paraId="717FB8BD" w14:textId="150F0AEA" w:rsidR="00536989" w:rsidRPr="00261D43" w:rsidRDefault="00536989" w:rsidP="00CE3C13">
            <w:pPr>
              <w:spacing w:after="40"/>
              <w:rPr>
                <w:rFonts w:asciiTheme="minorHAnsi" w:hAnsiTheme="minorHAnsi" w:cstheme="minorHAnsi"/>
                <w:b/>
                <w:i w:val="0"/>
                <w:color w:val="262626" w:themeColor="text1" w:themeTint="D9"/>
              </w:rPr>
            </w:pPr>
            <w:r w:rsidRPr="00261D43">
              <w:rPr>
                <w:rFonts w:asciiTheme="minorHAnsi" w:hAnsiTheme="minorHAnsi" w:cstheme="minorHAnsi"/>
                <w:b/>
                <w:color w:val="262626" w:themeColor="text1" w:themeTint="D9"/>
              </w:rPr>
              <w:t>Indicate quantity in the space provided below.</w:t>
            </w:r>
          </w:p>
        </w:tc>
      </w:tr>
      <w:tr w:rsidR="004D643F" w:rsidRPr="00261D43" w14:paraId="585C9301" w14:textId="77777777" w:rsidTr="00CE3C13">
        <w:trPr>
          <w:trHeight w:val="265"/>
        </w:trPr>
        <w:tc>
          <w:tcPr>
            <w:tcW w:w="1998" w:type="dxa"/>
            <w:gridSpan w:val="2"/>
            <w:vAlign w:val="center"/>
          </w:tcPr>
          <w:p w14:paraId="595631AA" w14:textId="5CF8AF2C" w:rsidR="00536989" w:rsidRPr="00261D43" w:rsidRDefault="00536989" w:rsidP="75879081">
            <w:pPr>
              <w:spacing w:before="40" w:after="40"/>
              <w:rPr>
                <w:rFonts w:asciiTheme="minorHAnsi" w:hAnsiTheme="minorHAnsi" w:cstheme="minorHAnsi"/>
                <w:b/>
                <w:bCs/>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742A0BA9" w:rsidRPr="00261D43">
              <w:rPr>
                <w:rFonts w:asciiTheme="minorHAnsi" w:eastAsia="Calibri" w:hAnsiTheme="minorHAnsi" w:cstheme="minorHAnsi"/>
                <w:i w:val="0"/>
                <w:color w:val="000000" w:themeColor="text1"/>
              </w:rPr>
              <w:t xml:space="preserve"> </w:t>
            </w:r>
            <w:r w:rsidR="742A0BA9"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 xml:space="preserve">Desktop ___ </w:t>
            </w:r>
          </w:p>
        </w:tc>
        <w:tc>
          <w:tcPr>
            <w:tcW w:w="2817" w:type="dxa"/>
            <w:vAlign w:val="center"/>
          </w:tcPr>
          <w:p w14:paraId="5ABC2564" w14:textId="5C1242C3" w:rsidR="00536989" w:rsidRPr="00261D43" w:rsidRDefault="00536989" w:rsidP="75879081">
            <w:pPr>
              <w:spacing w:before="40" w:after="40"/>
              <w:ind w:left="-54"/>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2846E1FC" w:rsidRPr="00261D43">
              <w:rPr>
                <w:rFonts w:asciiTheme="minorHAnsi" w:eastAsia="Calibri" w:hAnsiTheme="minorHAnsi" w:cstheme="minorHAnsi"/>
                <w:i w:val="0"/>
                <w:color w:val="000000" w:themeColor="text1"/>
              </w:rPr>
              <w:t xml:space="preserve"> </w:t>
            </w:r>
            <w:r w:rsidR="2846E1FC"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Projector____________</w:t>
            </w:r>
          </w:p>
        </w:tc>
        <w:tc>
          <w:tcPr>
            <w:tcW w:w="4923" w:type="dxa"/>
            <w:vMerge w:val="restart"/>
          </w:tcPr>
          <w:p w14:paraId="7EF356F9" w14:textId="5382BB0F" w:rsidR="00536989" w:rsidRPr="00A62926" w:rsidRDefault="00536989" w:rsidP="139CEA18">
            <w:pPr>
              <w:spacing w:before="40" w:after="40"/>
              <w:rPr>
                <w:rFonts w:asciiTheme="minorHAnsi" w:hAnsiTheme="minorHAnsi" w:cstheme="minorHAnsi"/>
                <w:b/>
                <w:bCs/>
                <w:i w:val="0"/>
                <w:color w:val="262626" w:themeColor="text1" w:themeTint="D9"/>
                <w:lang w:val="en-PH"/>
              </w:rPr>
            </w:pPr>
            <w:r w:rsidRPr="00261D43">
              <w:rPr>
                <w:rFonts w:asciiTheme="minorHAnsi" w:hAnsiTheme="minorHAnsi" w:cstheme="minorHAnsi"/>
                <w:i w:val="0"/>
                <w:color w:val="262626" w:themeColor="text1" w:themeTint="D9"/>
              </w:rPr>
              <w:fldChar w:fldCharType="begin">
                <w:ffData>
                  <w:name w:val=""/>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2D168B39" w:rsidRPr="00261D43">
              <w:rPr>
                <w:rFonts w:asciiTheme="minorHAnsi" w:eastAsia="Calibri" w:hAnsiTheme="minorHAnsi" w:cstheme="minorHAnsi"/>
                <w:i w:val="0"/>
                <w:color w:val="000000" w:themeColor="text1"/>
              </w:rPr>
              <w:t xml:space="preserve"> </w:t>
            </w:r>
            <w:r w:rsidR="2D168B39"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 xml:space="preserve">Others: </w:t>
            </w:r>
            <w:r w:rsidR="00A62926" w:rsidRPr="00A62926">
              <w:rPr>
                <w:rFonts w:asciiTheme="minorHAnsi" w:hAnsiTheme="minorHAnsi" w:cstheme="minorHAnsi"/>
                <w:b/>
                <w:bCs/>
                <w:i w:val="0"/>
                <w:color w:val="262626" w:themeColor="text1" w:themeTint="D9"/>
                <w:lang w:val="en-PH"/>
              </w:rPr>
              <w:t>Azure App Registration – HR Job Offer To</w:t>
            </w:r>
            <w:r w:rsidR="00A62926">
              <w:rPr>
                <w:rFonts w:asciiTheme="minorHAnsi" w:hAnsiTheme="minorHAnsi" w:cstheme="minorHAnsi"/>
                <w:b/>
                <w:bCs/>
                <w:i w:val="0"/>
                <w:color w:val="262626" w:themeColor="text1" w:themeTint="D9"/>
                <w:lang w:val="en-PH"/>
              </w:rPr>
              <w:t>ol</w:t>
            </w:r>
          </w:p>
        </w:tc>
      </w:tr>
      <w:tr w:rsidR="004D643F" w:rsidRPr="00261D43" w14:paraId="06A7E147" w14:textId="77777777" w:rsidTr="00CE3C13">
        <w:trPr>
          <w:trHeight w:val="265"/>
        </w:trPr>
        <w:tc>
          <w:tcPr>
            <w:tcW w:w="1998" w:type="dxa"/>
            <w:gridSpan w:val="2"/>
            <w:vAlign w:val="center"/>
          </w:tcPr>
          <w:p w14:paraId="728073A3" w14:textId="54AFD811" w:rsidR="00536989" w:rsidRPr="00261D43" w:rsidRDefault="00536989" w:rsidP="75879081">
            <w:pPr>
              <w:spacing w:before="40" w:after="40"/>
              <w:rPr>
                <w:rFonts w:asciiTheme="minorHAnsi" w:hAnsiTheme="minorHAnsi" w:cstheme="minorHAnsi"/>
                <w:b/>
                <w:bCs/>
                <w:i w:val="0"/>
                <w:color w:val="262626" w:themeColor="text1" w:themeTint="D9"/>
              </w:rPr>
            </w:pPr>
            <w:r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135E0305" w:rsidRPr="00261D43">
              <w:rPr>
                <w:rFonts w:asciiTheme="minorHAnsi" w:eastAsia="Calibri" w:hAnsiTheme="minorHAnsi" w:cstheme="minorHAnsi"/>
                <w:i w:val="0"/>
                <w:color w:val="000000" w:themeColor="text1"/>
              </w:rPr>
              <w:t xml:space="preserve"> </w:t>
            </w:r>
            <w:r w:rsidR="135E0305"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Laptop ____</w:t>
            </w:r>
          </w:p>
        </w:tc>
        <w:tc>
          <w:tcPr>
            <w:tcW w:w="2817" w:type="dxa"/>
            <w:vAlign w:val="center"/>
          </w:tcPr>
          <w:p w14:paraId="44E13218" w14:textId="40CEE792" w:rsidR="00E45886" w:rsidRPr="00261D43" w:rsidRDefault="00536989" w:rsidP="75879081">
            <w:pPr>
              <w:spacing w:before="40" w:after="40"/>
              <w:ind w:left="-54"/>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4CE51CC2" w:rsidRPr="00261D43">
              <w:rPr>
                <w:rFonts w:asciiTheme="minorHAnsi" w:eastAsia="Calibri" w:hAnsiTheme="minorHAnsi" w:cstheme="minorHAnsi"/>
                <w:i w:val="0"/>
                <w:color w:val="000000" w:themeColor="text1"/>
              </w:rPr>
              <w:t xml:space="preserve"> </w:t>
            </w:r>
            <w:r w:rsidR="4CE51CC2"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 xml:space="preserve">Printer </w:t>
            </w:r>
            <w:proofErr w:type="gramStart"/>
            <w:r w:rsidR="00E45886" w:rsidRPr="00261D43">
              <w:rPr>
                <w:rFonts w:asciiTheme="minorHAnsi" w:hAnsiTheme="minorHAnsi" w:cstheme="minorHAnsi"/>
                <w:i w:val="0"/>
                <w:color w:val="262626" w:themeColor="text1" w:themeTint="D9"/>
              </w:rPr>
              <w:t>Model:_</w:t>
            </w:r>
            <w:proofErr w:type="gramEnd"/>
            <w:r w:rsidR="00E45886" w:rsidRPr="00261D43">
              <w:rPr>
                <w:rFonts w:asciiTheme="minorHAnsi" w:hAnsiTheme="minorHAnsi" w:cstheme="minorHAnsi"/>
                <w:i w:val="0"/>
                <w:color w:val="262626" w:themeColor="text1" w:themeTint="D9"/>
              </w:rPr>
              <w:t>__________________</w:t>
            </w:r>
          </w:p>
        </w:tc>
        <w:tc>
          <w:tcPr>
            <w:tcW w:w="4923" w:type="dxa"/>
            <w:vMerge/>
          </w:tcPr>
          <w:p w14:paraId="0E4BA28E" w14:textId="77777777" w:rsidR="00536989" w:rsidRPr="00261D43" w:rsidRDefault="00536989" w:rsidP="00FE0E34">
            <w:pPr>
              <w:spacing w:before="40" w:after="40"/>
              <w:rPr>
                <w:rFonts w:asciiTheme="minorHAnsi" w:hAnsiTheme="minorHAnsi" w:cstheme="minorHAnsi"/>
                <w:color w:val="262626" w:themeColor="text1" w:themeTint="D9"/>
              </w:rPr>
            </w:pPr>
          </w:p>
        </w:tc>
      </w:tr>
    </w:tbl>
    <w:p w14:paraId="56C91022" w14:textId="39D2C4A9" w:rsidR="00536989" w:rsidRPr="00261D43" w:rsidRDefault="00536989" w:rsidP="004E7F25">
      <w:pPr>
        <w:rPr>
          <w:rFonts w:asciiTheme="minorHAnsi" w:hAnsiTheme="minorHAnsi" w:cstheme="minorHAnsi"/>
          <w:color w:val="262626" w:themeColor="text1" w:themeTint="D9"/>
        </w:rPr>
      </w:pPr>
    </w:p>
    <w:p w14:paraId="65CF60A2" w14:textId="77777777" w:rsidR="00875DC8" w:rsidRPr="00261D43" w:rsidRDefault="00875DC8" w:rsidP="004E7F25">
      <w:pPr>
        <w:rPr>
          <w:rFonts w:asciiTheme="minorHAnsi" w:hAnsiTheme="minorHAnsi" w:cstheme="minorHAnsi"/>
          <w:color w:val="262626" w:themeColor="text1" w:themeTint="D9"/>
        </w:rPr>
      </w:pPr>
    </w:p>
    <w:tbl>
      <w:tblPr>
        <w:tblW w:w="9781"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418"/>
        <w:gridCol w:w="1129"/>
        <w:gridCol w:w="2131"/>
        <w:gridCol w:w="567"/>
        <w:gridCol w:w="851"/>
        <w:gridCol w:w="1275"/>
        <w:gridCol w:w="2410"/>
      </w:tblGrid>
      <w:tr w:rsidR="004D643F" w:rsidRPr="00261D43" w14:paraId="6F33ACB9" w14:textId="77777777" w:rsidTr="004D1C1B">
        <w:trPr>
          <w:trHeight w:val="867"/>
        </w:trPr>
        <w:tc>
          <w:tcPr>
            <w:tcW w:w="1418" w:type="dxa"/>
            <w:shd w:val="clear" w:color="auto" w:fill="9AB3D2"/>
            <w:vAlign w:val="center"/>
          </w:tcPr>
          <w:p w14:paraId="490D7B1F" w14:textId="77777777" w:rsidR="00536989" w:rsidRPr="00261D43" w:rsidRDefault="00536989" w:rsidP="00FE0E34">
            <w:pP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SOFTWARE</w:t>
            </w:r>
          </w:p>
        </w:tc>
        <w:tc>
          <w:tcPr>
            <w:tcW w:w="3260" w:type="dxa"/>
            <w:gridSpan w:val="2"/>
            <w:vAlign w:val="center"/>
          </w:tcPr>
          <w:p w14:paraId="253928C8" w14:textId="1D0E7B89" w:rsidR="00536989" w:rsidRPr="00261D43" w:rsidRDefault="000A21E1" w:rsidP="75879081">
            <w:pPr>
              <w:spacing w:before="60"/>
              <w:ind w:right="-43"/>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fldChar w:fldCharType="begin">
                <w:ffData>
                  <w:name w:val=""/>
                  <w:enabled/>
                  <w:calcOnExit w:val="0"/>
                  <w:checkBox>
                    <w:sizeAuto/>
                    <w:default w:val="1"/>
                  </w:checkBox>
                </w:ffData>
              </w:fldChar>
            </w:r>
            <w:r>
              <w:rPr>
                <w:rFonts w:asciiTheme="minorHAnsi" w:hAnsiTheme="minorHAnsi" w:cstheme="minorHAnsi"/>
                <w:i w:val="0"/>
                <w:color w:val="262626" w:themeColor="text1" w:themeTint="D9"/>
              </w:rPr>
              <w:instrText xml:space="preserve"> FORMCHECKBOX </w:instrText>
            </w:r>
            <w:r>
              <w:rPr>
                <w:rFonts w:asciiTheme="minorHAnsi" w:hAnsiTheme="minorHAnsi" w:cstheme="minorHAnsi"/>
                <w:i w:val="0"/>
                <w:color w:val="262626" w:themeColor="text1" w:themeTint="D9"/>
              </w:rPr>
            </w:r>
            <w:r>
              <w:rPr>
                <w:rFonts w:asciiTheme="minorHAnsi" w:hAnsiTheme="minorHAnsi" w:cstheme="minorHAnsi"/>
                <w:i w:val="0"/>
                <w:color w:val="262626" w:themeColor="text1" w:themeTint="D9"/>
              </w:rPr>
              <w:fldChar w:fldCharType="separate"/>
            </w:r>
            <w:r>
              <w:rPr>
                <w:rFonts w:asciiTheme="minorHAnsi" w:hAnsiTheme="minorHAnsi" w:cstheme="minorHAnsi"/>
                <w:i w:val="0"/>
                <w:color w:val="262626" w:themeColor="text1" w:themeTint="D9"/>
              </w:rPr>
              <w:fldChar w:fldCharType="end"/>
            </w:r>
            <w:r w:rsidR="00536989" w:rsidRPr="00261D43">
              <w:rPr>
                <w:rFonts w:asciiTheme="minorHAnsi" w:hAnsiTheme="minorHAnsi" w:cstheme="minorHAnsi"/>
                <w:i w:val="0"/>
                <w:color w:val="262626" w:themeColor="text1" w:themeTint="D9"/>
              </w:rPr>
              <w:t xml:space="preserve"> </w:t>
            </w:r>
            <w:r w:rsidR="567F6A35" w:rsidRPr="00261D43">
              <w:rPr>
                <w:rFonts w:asciiTheme="minorHAnsi" w:eastAsia="Calibri" w:hAnsiTheme="minorHAnsi" w:cstheme="minorHAnsi"/>
                <w:i w:val="0"/>
                <w:color w:val="000000" w:themeColor="text1"/>
              </w:rPr>
              <w:t xml:space="preserve"> </w:t>
            </w:r>
            <w:r w:rsidR="567F6A35" w:rsidRPr="00261D43">
              <w:rPr>
                <w:rFonts w:asciiTheme="minorHAnsi" w:eastAsia="Calibri" w:hAnsiTheme="minorHAnsi" w:cstheme="minorHAnsi"/>
              </w:rPr>
              <w:t xml:space="preserve"> </w:t>
            </w:r>
            <w:r w:rsidR="00536989" w:rsidRPr="00261D43">
              <w:rPr>
                <w:rFonts w:asciiTheme="minorHAnsi" w:hAnsiTheme="minorHAnsi" w:cstheme="minorHAnsi"/>
                <w:i w:val="0"/>
                <w:color w:val="262626" w:themeColor="text1" w:themeTint="D9"/>
              </w:rPr>
              <w:t xml:space="preserve">New         </w:t>
            </w:r>
            <w:r w:rsidR="00536989" w:rsidRPr="00261D43">
              <w:rPr>
                <w:rFonts w:asciiTheme="minorHAnsi" w:hAnsiTheme="minorHAnsi" w:cstheme="minorHAnsi"/>
                <w:i w:val="0"/>
                <w:color w:val="262626" w:themeColor="text1" w:themeTint="D9"/>
              </w:rPr>
              <w:fldChar w:fldCharType="begin">
                <w:ffData>
                  <w:name w:val=""/>
                  <w:enabled/>
                  <w:calcOnExit w:val="0"/>
                  <w:checkBox>
                    <w:sizeAuto/>
                    <w:default w:val="0"/>
                  </w:checkBox>
                </w:ffData>
              </w:fldChar>
            </w:r>
            <w:r w:rsidR="00536989" w:rsidRPr="00261D43">
              <w:rPr>
                <w:rFonts w:asciiTheme="minorHAnsi" w:hAnsiTheme="minorHAnsi" w:cstheme="minorHAnsi"/>
                <w:i w:val="0"/>
                <w:color w:val="262626" w:themeColor="text1" w:themeTint="D9"/>
              </w:rPr>
              <w:instrText xml:space="preserve"> FORMCHECKBOX </w:instrText>
            </w:r>
            <w:r w:rsidR="00536989" w:rsidRPr="00261D43">
              <w:rPr>
                <w:rFonts w:asciiTheme="minorHAnsi" w:hAnsiTheme="minorHAnsi" w:cstheme="minorHAnsi"/>
                <w:i w:val="0"/>
                <w:color w:val="262626" w:themeColor="text1" w:themeTint="D9"/>
              </w:rPr>
            </w:r>
            <w:r w:rsidR="00536989" w:rsidRPr="00261D43">
              <w:rPr>
                <w:rFonts w:asciiTheme="minorHAnsi" w:hAnsiTheme="minorHAnsi" w:cstheme="minorHAnsi"/>
                <w:i w:val="0"/>
                <w:color w:val="262626" w:themeColor="text1" w:themeTint="D9"/>
              </w:rPr>
              <w:fldChar w:fldCharType="separate"/>
            </w:r>
            <w:r w:rsidR="00536989" w:rsidRPr="00261D43">
              <w:rPr>
                <w:rFonts w:asciiTheme="minorHAnsi" w:hAnsiTheme="minorHAnsi" w:cstheme="minorHAnsi"/>
                <w:i w:val="0"/>
                <w:color w:val="262626" w:themeColor="text1" w:themeTint="D9"/>
              </w:rPr>
              <w:fldChar w:fldCharType="end"/>
            </w:r>
            <w:r w:rsidR="00536989" w:rsidRPr="00261D43">
              <w:rPr>
                <w:rFonts w:asciiTheme="minorHAnsi" w:hAnsiTheme="minorHAnsi" w:cstheme="minorHAnsi"/>
                <w:i w:val="0"/>
                <w:color w:val="262626" w:themeColor="text1" w:themeTint="D9"/>
              </w:rPr>
              <w:t xml:space="preserve"> </w:t>
            </w:r>
            <w:r w:rsidR="0AEEB59B" w:rsidRPr="00261D43">
              <w:rPr>
                <w:rFonts w:asciiTheme="minorHAnsi" w:eastAsia="Calibri" w:hAnsiTheme="minorHAnsi" w:cstheme="minorHAnsi"/>
                <w:i w:val="0"/>
                <w:color w:val="000000" w:themeColor="text1"/>
              </w:rPr>
              <w:t xml:space="preserve"> </w:t>
            </w:r>
            <w:r w:rsidR="0AEEB59B" w:rsidRPr="00261D43">
              <w:rPr>
                <w:rFonts w:asciiTheme="minorHAnsi" w:eastAsia="Calibri" w:hAnsiTheme="minorHAnsi" w:cstheme="minorHAnsi"/>
              </w:rPr>
              <w:t xml:space="preserve"> </w:t>
            </w:r>
            <w:r w:rsidR="00536989" w:rsidRPr="00261D43">
              <w:rPr>
                <w:rFonts w:asciiTheme="minorHAnsi" w:hAnsiTheme="minorHAnsi" w:cstheme="minorHAnsi"/>
                <w:i w:val="0"/>
                <w:color w:val="262626" w:themeColor="text1" w:themeTint="D9"/>
              </w:rPr>
              <w:t>Renewal</w:t>
            </w:r>
          </w:p>
        </w:tc>
        <w:tc>
          <w:tcPr>
            <w:tcW w:w="1418" w:type="dxa"/>
            <w:gridSpan w:val="2"/>
            <w:shd w:val="clear" w:color="auto" w:fill="9AB3D2"/>
            <w:vAlign w:val="center"/>
          </w:tcPr>
          <w:p w14:paraId="1CDE564D" w14:textId="57D37F33" w:rsidR="00536989" w:rsidRPr="00261D43" w:rsidRDefault="00927E3B" w:rsidP="00FE0E34">
            <w:pP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License Type</w:t>
            </w:r>
            <w:r w:rsidR="009F51F3" w:rsidRPr="00261D43">
              <w:rPr>
                <w:rFonts w:asciiTheme="minorHAnsi" w:hAnsiTheme="minorHAnsi" w:cstheme="minorHAnsi"/>
                <w:b/>
                <w:i w:val="0"/>
                <w:color w:val="262626" w:themeColor="text1" w:themeTint="D9"/>
              </w:rPr>
              <w:t>:</w:t>
            </w:r>
          </w:p>
        </w:tc>
        <w:tc>
          <w:tcPr>
            <w:tcW w:w="3685" w:type="dxa"/>
            <w:gridSpan w:val="2"/>
            <w:vAlign w:val="center"/>
          </w:tcPr>
          <w:p w14:paraId="60948DE6" w14:textId="0345B233" w:rsidR="004B46AB" w:rsidRPr="00261D43" w:rsidRDefault="00536989" w:rsidP="75879081">
            <w:pPr>
              <w:spacing w:before="60"/>
              <w:ind w:right="-43"/>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591453CE" w:rsidRPr="00261D43">
              <w:rPr>
                <w:rFonts w:asciiTheme="minorHAnsi" w:eastAsia="Calibri" w:hAnsiTheme="minorHAnsi" w:cstheme="minorHAnsi"/>
                <w:i w:val="0"/>
                <w:color w:val="000000" w:themeColor="text1"/>
              </w:rPr>
              <w:t xml:space="preserve"> </w:t>
            </w:r>
            <w:r w:rsidR="591453CE"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 xml:space="preserve">Licensed            </w:t>
            </w:r>
            <w:r w:rsidR="00687A14">
              <w:rPr>
                <w:rFonts w:asciiTheme="minorHAnsi" w:hAnsiTheme="minorHAnsi" w:cstheme="minorHAnsi"/>
                <w:i w:val="0"/>
                <w:color w:val="262626" w:themeColor="text1" w:themeTint="D9"/>
              </w:rPr>
              <w:fldChar w:fldCharType="begin">
                <w:ffData>
                  <w:name w:val=""/>
                  <w:enabled/>
                  <w:calcOnExit w:val="0"/>
                  <w:checkBox>
                    <w:sizeAuto/>
                    <w:default w:val="1"/>
                  </w:checkBox>
                </w:ffData>
              </w:fldChar>
            </w:r>
            <w:r w:rsidR="00687A14">
              <w:rPr>
                <w:rFonts w:asciiTheme="minorHAnsi" w:hAnsiTheme="minorHAnsi" w:cstheme="minorHAnsi"/>
                <w:i w:val="0"/>
                <w:color w:val="262626" w:themeColor="text1" w:themeTint="D9"/>
              </w:rPr>
              <w:instrText xml:space="preserve"> FORMCHECKBOX </w:instrText>
            </w:r>
            <w:r w:rsidR="00687A14">
              <w:rPr>
                <w:rFonts w:asciiTheme="minorHAnsi" w:hAnsiTheme="minorHAnsi" w:cstheme="minorHAnsi"/>
                <w:i w:val="0"/>
                <w:color w:val="262626" w:themeColor="text1" w:themeTint="D9"/>
              </w:rPr>
            </w:r>
            <w:r w:rsidR="00687A14">
              <w:rPr>
                <w:rFonts w:asciiTheme="minorHAnsi" w:hAnsiTheme="minorHAnsi" w:cstheme="minorHAnsi"/>
                <w:i w:val="0"/>
                <w:color w:val="262626" w:themeColor="text1" w:themeTint="D9"/>
              </w:rPr>
              <w:fldChar w:fldCharType="separate"/>
            </w:r>
            <w:r w:rsidR="00687A14">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47ED54AE" w:rsidRPr="00261D43">
              <w:rPr>
                <w:rFonts w:asciiTheme="minorHAnsi" w:eastAsia="Calibri" w:hAnsiTheme="minorHAnsi" w:cstheme="minorHAnsi"/>
                <w:i w:val="0"/>
                <w:color w:val="000000" w:themeColor="text1"/>
              </w:rPr>
              <w:t xml:space="preserve"> </w:t>
            </w:r>
            <w:r w:rsidR="47ED54AE"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 xml:space="preserve">Free     </w:t>
            </w:r>
          </w:p>
          <w:p w14:paraId="099333B7" w14:textId="0CC24611" w:rsidR="00313E0D" w:rsidRPr="00FF10F5" w:rsidRDefault="00536989" w:rsidP="00FE0E34">
            <w:pPr>
              <w:spacing w:before="60"/>
              <w:ind w:right="-43"/>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License validity:  </w:t>
            </w:r>
            <w:r w:rsidR="00CE3C13" w:rsidRPr="00261D43">
              <w:rPr>
                <w:rFonts w:asciiTheme="minorHAnsi" w:hAnsiTheme="minorHAnsi" w:cstheme="minorHAnsi"/>
                <w:i w:val="0"/>
                <w:color w:val="262626" w:themeColor="text1" w:themeTint="D9"/>
              </w:rPr>
              <w:t xml:space="preserve"> </w:t>
            </w:r>
            <w:r w:rsidRPr="00261D43">
              <w:rPr>
                <w:rFonts w:asciiTheme="minorHAnsi" w:hAnsiTheme="minorHAnsi" w:cstheme="minorHAnsi"/>
                <w:i w:val="0"/>
                <w:color w:val="262626" w:themeColor="text1" w:themeTint="D9"/>
              </w:rPr>
              <w:t>_________________</w:t>
            </w:r>
            <w:r w:rsidR="00CE3C13" w:rsidRPr="00261D43">
              <w:rPr>
                <w:rFonts w:asciiTheme="minorHAnsi" w:hAnsiTheme="minorHAnsi" w:cstheme="minorHAnsi"/>
                <w:i w:val="0"/>
                <w:color w:val="262626" w:themeColor="text1" w:themeTint="D9"/>
              </w:rPr>
              <w:t>__</w:t>
            </w:r>
          </w:p>
        </w:tc>
      </w:tr>
      <w:tr w:rsidR="0057251F" w:rsidRPr="00261D43" w14:paraId="5BC064DE" w14:textId="77777777" w:rsidTr="26C8E8F7">
        <w:trPr>
          <w:trHeight w:val="407"/>
        </w:trPr>
        <w:tc>
          <w:tcPr>
            <w:tcW w:w="1418" w:type="dxa"/>
            <w:shd w:val="clear" w:color="auto" w:fill="9AB3D2"/>
            <w:vAlign w:val="center"/>
          </w:tcPr>
          <w:p w14:paraId="27A99386" w14:textId="3825E496" w:rsidR="0057251F" w:rsidRPr="00261D43" w:rsidRDefault="0057251F" w:rsidP="009D49FE">
            <w:pP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Type of Tool</w:t>
            </w:r>
            <w:r w:rsidR="00FA4483" w:rsidRPr="00261D43">
              <w:rPr>
                <w:rFonts w:asciiTheme="minorHAnsi" w:hAnsiTheme="minorHAnsi" w:cstheme="minorHAnsi"/>
                <w:b/>
                <w:i w:val="0"/>
                <w:color w:val="262626" w:themeColor="text1" w:themeTint="D9"/>
              </w:rPr>
              <w:t>:</w:t>
            </w:r>
          </w:p>
        </w:tc>
        <w:tc>
          <w:tcPr>
            <w:tcW w:w="8363" w:type="dxa"/>
            <w:gridSpan w:val="6"/>
            <w:vAlign w:val="center"/>
          </w:tcPr>
          <w:p w14:paraId="46B68C51" w14:textId="41EFF82D" w:rsidR="00AE5359" w:rsidRDefault="00627F9C" w:rsidP="00627F9C">
            <w:pPr>
              <w:spacing w:before="60"/>
              <w:ind w:right="-43"/>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Communication and Collaboration</w:t>
            </w:r>
            <w:r w:rsidR="004B46AB" w:rsidRPr="00261D43">
              <w:rPr>
                <w:rFonts w:asciiTheme="minorHAnsi" w:hAnsiTheme="minorHAnsi" w:cstheme="minorHAnsi"/>
                <w:i w:val="0"/>
                <w:color w:val="262626" w:themeColor="text1" w:themeTint="D9"/>
              </w:rPr>
              <w:t xml:space="preserve">         </w:t>
            </w:r>
            <w:r w:rsidR="00AE5359">
              <w:rPr>
                <w:rFonts w:asciiTheme="minorHAnsi" w:hAnsiTheme="minorHAnsi" w:cstheme="minorHAnsi"/>
                <w:i w:val="0"/>
                <w:color w:val="262626" w:themeColor="text1" w:themeTint="D9"/>
              </w:rPr>
              <w:t xml:space="preserve"> </w:t>
            </w: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Database                    </w:t>
            </w:r>
            <w:r w:rsidR="004B46AB" w:rsidRPr="00261D43">
              <w:rPr>
                <w:rFonts w:asciiTheme="minorHAnsi" w:hAnsiTheme="minorHAnsi" w:cstheme="minorHAnsi"/>
                <w:i w:val="0"/>
                <w:color w:val="262626" w:themeColor="text1" w:themeTint="D9"/>
              </w:rPr>
              <w:t xml:space="preserve">     </w:t>
            </w: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Development Tools     </w:t>
            </w:r>
          </w:p>
          <w:p w14:paraId="2937A583" w14:textId="5CA2D76E" w:rsidR="004B46AB" w:rsidRPr="00261D43" w:rsidRDefault="00627F9C" w:rsidP="00627F9C">
            <w:pPr>
              <w:spacing w:before="60"/>
              <w:ind w:right="-43"/>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00AE5359">
              <w:rPr>
                <w:rFonts w:asciiTheme="minorHAnsi" w:hAnsiTheme="minorHAnsi" w:cstheme="minorHAnsi"/>
                <w:i w:val="0"/>
                <w:color w:val="262626" w:themeColor="text1" w:themeTint="D9"/>
              </w:rPr>
              <w:t xml:space="preserve"> Graphics and Multimedia </w:t>
            </w:r>
            <w:r w:rsidRPr="00261D43">
              <w:rPr>
                <w:rFonts w:asciiTheme="minorHAnsi" w:hAnsiTheme="minorHAnsi" w:cstheme="minorHAnsi"/>
                <w:i w:val="0"/>
                <w:color w:val="262626" w:themeColor="text1" w:themeTint="D9"/>
              </w:rPr>
              <w:t xml:space="preserve">                 </w:t>
            </w:r>
            <w:r w:rsidR="004B46AB" w:rsidRPr="00261D43">
              <w:rPr>
                <w:rFonts w:asciiTheme="minorHAnsi" w:hAnsiTheme="minorHAnsi" w:cstheme="minorHAnsi"/>
                <w:i w:val="0"/>
                <w:color w:val="262626" w:themeColor="text1" w:themeTint="D9"/>
              </w:rPr>
              <w:t xml:space="preserve">     </w:t>
            </w:r>
            <w:r w:rsidRPr="00261D43">
              <w:rPr>
                <w:rFonts w:asciiTheme="minorHAnsi" w:hAnsiTheme="minorHAnsi" w:cstheme="minorHAnsi"/>
                <w:i w:val="0"/>
                <w:color w:val="262626" w:themeColor="text1" w:themeTint="D9"/>
              </w:rPr>
              <w:t xml:space="preserve"> </w:t>
            </w:r>
            <w:r w:rsidR="004B46AB" w:rsidRPr="00261D43">
              <w:rPr>
                <w:rFonts w:asciiTheme="minorHAnsi" w:hAnsiTheme="minorHAnsi" w:cstheme="minorHAnsi"/>
                <w:i w:val="0"/>
                <w:color w:val="262626" w:themeColor="text1" w:themeTint="D9"/>
              </w:rPr>
              <w:t xml:space="preserve"> </w:t>
            </w:r>
            <w:r w:rsidR="00AE5359">
              <w:rPr>
                <w:rFonts w:asciiTheme="minorHAnsi" w:hAnsiTheme="minorHAnsi" w:cstheme="minorHAnsi"/>
                <w:i w:val="0"/>
                <w:color w:val="262626" w:themeColor="text1" w:themeTint="D9"/>
              </w:rPr>
              <w:t xml:space="preserve"> </w:t>
            </w: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Interactive Media     </w:t>
            </w:r>
            <w:r w:rsidR="004B46AB" w:rsidRPr="00261D43">
              <w:rPr>
                <w:rFonts w:asciiTheme="minorHAnsi" w:hAnsiTheme="minorHAnsi" w:cstheme="minorHAnsi"/>
                <w:i w:val="0"/>
                <w:color w:val="262626" w:themeColor="text1" w:themeTint="D9"/>
              </w:rPr>
              <w:t xml:space="preserve">     </w:t>
            </w:r>
            <w:r w:rsidR="00687A14">
              <w:rPr>
                <w:rFonts w:asciiTheme="minorHAnsi" w:hAnsiTheme="minorHAnsi" w:cstheme="minorHAnsi"/>
                <w:i w:val="0"/>
                <w:color w:val="262626" w:themeColor="text1" w:themeTint="D9"/>
              </w:rPr>
              <w:fldChar w:fldCharType="begin">
                <w:ffData>
                  <w:name w:val=""/>
                  <w:enabled/>
                  <w:calcOnExit w:val="0"/>
                  <w:checkBox>
                    <w:sizeAuto/>
                    <w:default w:val="1"/>
                  </w:checkBox>
                </w:ffData>
              </w:fldChar>
            </w:r>
            <w:r w:rsidR="00687A14">
              <w:rPr>
                <w:rFonts w:asciiTheme="minorHAnsi" w:hAnsiTheme="minorHAnsi" w:cstheme="minorHAnsi"/>
                <w:i w:val="0"/>
                <w:color w:val="262626" w:themeColor="text1" w:themeTint="D9"/>
              </w:rPr>
              <w:instrText xml:space="preserve"> FORMCHECKBOX </w:instrText>
            </w:r>
            <w:r w:rsidR="00687A14">
              <w:rPr>
                <w:rFonts w:asciiTheme="minorHAnsi" w:hAnsiTheme="minorHAnsi" w:cstheme="minorHAnsi"/>
                <w:i w:val="0"/>
                <w:color w:val="262626" w:themeColor="text1" w:themeTint="D9"/>
              </w:rPr>
            </w:r>
            <w:r w:rsidR="00687A14">
              <w:rPr>
                <w:rFonts w:asciiTheme="minorHAnsi" w:hAnsiTheme="minorHAnsi" w:cstheme="minorHAnsi"/>
                <w:i w:val="0"/>
                <w:color w:val="262626" w:themeColor="text1" w:themeTint="D9"/>
              </w:rPr>
              <w:fldChar w:fldCharType="separate"/>
            </w:r>
            <w:r w:rsidR="00687A14">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Productivity</w:t>
            </w:r>
          </w:p>
          <w:p w14:paraId="2F8D5346" w14:textId="66C18AA7" w:rsidR="00CE3C13" w:rsidRPr="00261D43" w:rsidRDefault="00CE3C13" w:rsidP="00627F9C">
            <w:pPr>
              <w:spacing w:before="60"/>
              <w:ind w:right="-43"/>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Others: __</w:t>
            </w:r>
            <w:r w:rsidR="000A21E1" w:rsidRPr="000A21E1">
              <w:rPr>
                <w:rFonts w:asciiTheme="minorHAnsi" w:hAnsiTheme="minorHAnsi" w:cstheme="minorHAnsi"/>
                <w:i w:val="0"/>
                <w:color w:val="262626" w:themeColor="text1" w:themeTint="D9"/>
                <w:u w:val="single"/>
              </w:rPr>
              <w:t>HR Job Offer Tool</w:t>
            </w:r>
            <w:r w:rsidRPr="00261D43">
              <w:rPr>
                <w:rFonts w:asciiTheme="minorHAnsi" w:hAnsiTheme="minorHAnsi" w:cstheme="minorHAnsi"/>
                <w:i w:val="0"/>
                <w:color w:val="262626" w:themeColor="text1" w:themeTint="D9"/>
              </w:rPr>
              <w:t>_________________________</w:t>
            </w:r>
          </w:p>
        </w:tc>
      </w:tr>
      <w:tr w:rsidR="00FA4483" w:rsidRPr="00261D43" w14:paraId="65091AF8" w14:textId="77777777" w:rsidTr="26C8E8F7">
        <w:trPr>
          <w:trHeight w:val="407"/>
        </w:trPr>
        <w:tc>
          <w:tcPr>
            <w:tcW w:w="1418" w:type="dxa"/>
            <w:shd w:val="clear" w:color="auto" w:fill="9AB3D2"/>
            <w:vAlign w:val="center"/>
          </w:tcPr>
          <w:p w14:paraId="1CD2BF95" w14:textId="45710BD0" w:rsidR="00FA4483" w:rsidRPr="00261D43" w:rsidRDefault="00FA4483" w:rsidP="0057251F">
            <w:pP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Installer Link:</w:t>
            </w:r>
          </w:p>
        </w:tc>
        <w:tc>
          <w:tcPr>
            <w:tcW w:w="8363" w:type="dxa"/>
            <w:gridSpan w:val="6"/>
            <w:vAlign w:val="center"/>
          </w:tcPr>
          <w:p w14:paraId="45AC9777" w14:textId="77777777" w:rsidR="00FA4483" w:rsidRPr="00261D43" w:rsidRDefault="00FA4483" w:rsidP="0057251F">
            <w:pPr>
              <w:spacing w:before="60"/>
              <w:ind w:right="-43"/>
              <w:rPr>
                <w:rFonts w:asciiTheme="minorHAnsi" w:hAnsiTheme="minorHAnsi" w:cstheme="minorHAnsi"/>
                <w:i w:val="0"/>
                <w:color w:val="262626" w:themeColor="text1" w:themeTint="D9"/>
              </w:rPr>
            </w:pPr>
          </w:p>
          <w:p w14:paraId="5C0C759E" w14:textId="384EE4CE" w:rsidR="004B46AB" w:rsidRPr="00261D43" w:rsidRDefault="004B46AB" w:rsidP="0057251F">
            <w:pPr>
              <w:spacing w:before="60"/>
              <w:ind w:right="-43"/>
              <w:rPr>
                <w:rFonts w:asciiTheme="minorHAnsi" w:hAnsiTheme="minorHAnsi" w:cstheme="minorHAnsi"/>
                <w:i w:val="0"/>
                <w:color w:val="262626" w:themeColor="text1" w:themeTint="D9"/>
              </w:rPr>
            </w:pPr>
          </w:p>
        </w:tc>
      </w:tr>
      <w:tr w:rsidR="0057251F" w:rsidRPr="00261D43" w14:paraId="44457C8E" w14:textId="77777777" w:rsidTr="26C8E8F7">
        <w:trPr>
          <w:trHeight w:val="265"/>
        </w:trPr>
        <w:tc>
          <w:tcPr>
            <w:tcW w:w="9781" w:type="dxa"/>
            <w:gridSpan w:val="7"/>
            <w:shd w:val="clear" w:color="auto" w:fill="DEEAF6" w:themeFill="accent5" w:themeFillTint="33"/>
            <w:vAlign w:val="center"/>
          </w:tcPr>
          <w:p w14:paraId="2185F9D2" w14:textId="5BBA533B" w:rsidR="0057251F" w:rsidRPr="00261D43" w:rsidRDefault="0057251F" w:rsidP="00CE3C13">
            <w:pPr>
              <w:spacing w:after="40"/>
              <w:rPr>
                <w:rFonts w:asciiTheme="minorHAnsi" w:hAnsiTheme="minorHAnsi" w:cstheme="minorHAnsi"/>
                <w:b/>
                <w:color w:val="262626" w:themeColor="text1" w:themeTint="D9"/>
              </w:rPr>
            </w:pPr>
            <w:r w:rsidRPr="00261D43">
              <w:rPr>
                <w:rFonts w:asciiTheme="minorHAnsi" w:hAnsiTheme="minorHAnsi" w:cstheme="minorHAnsi"/>
                <w:b/>
                <w:color w:val="262626" w:themeColor="text1" w:themeTint="D9"/>
                <w:sz w:val="18"/>
              </w:rPr>
              <w:t xml:space="preserve">Non-standard software licenses must be purchased before installation. Indicate </w:t>
            </w:r>
            <w:r w:rsidR="00CE3C13" w:rsidRPr="00261D43">
              <w:rPr>
                <w:rFonts w:asciiTheme="minorHAnsi" w:hAnsiTheme="minorHAnsi" w:cstheme="minorHAnsi"/>
                <w:b/>
                <w:color w:val="262626" w:themeColor="text1" w:themeTint="D9"/>
                <w:sz w:val="18"/>
              </w:rPr>
              <w:t>how many users in the space</w:t>
            </w:r>
            <w:r w:rsidRPr="00261D43">
              <w:rPr>
                <w:rFonts w:asciiTheme="minorHAnsi" w:hAnsiTheme="minorHAnsi" w:cstheme="minorHAnsi"/>
                <w:b/>
                <w:color w:val="262626" w:themeColor="text1" w:themeTint="D9"/>
                <w:sz w:val="18"/>
              </w:rPr>
              <w:t xml:space="preserve"> provided below.</w:t>
            </w:r>
          </w:p>
        </w:tc>
      </w:tr>
      <w:tr w:rsidR="0057251F" w:rsidRPr="00261D43" w14:paraId="31B0AE09" w14:textId="77777777" w:rsidTr="00261D43">
        <w:trPr>
          <w:trHeight w:val="265"/>
        </w:trPr>
        <w:tc>
          <w:tcPr>
            <w:tcW w:w="2547" w:type="dxa"/>
            <w:gridSpan w:val="2"/>
            <w:vAlign w:val="center"/>
          </w:tcPr>
          <w:p w14:paraId="33936CF7" w14:textId="13001302" w:rsidR="0057251F" w:rsidRPr="00261D43" w:rsidRDefault="7DE5F681"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0057251F"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0057251F" w:rsidRPr="00261D43">
              <w:rPr>
                <w:rFonts w:asciiTheme="minorHAnsi" w:hAnsiTheme="minorHAnsi" w:cstheme="minorHAnsi"/>
                <w:i w:val="0"/>
                <w:color w:val="262626" w:themeColor="text1" w:themeTint="D9"/>
              </w:rPr>
              <w:instrText xml:space="preserve"> FORMCHECKBOX </w:instrText>
            </w:r>
            <w:r w:rsidR="0057251F" w:rsidRPr="00261D43">
              <w:rPr>
                <w:rFonts w:asciiTheme="minorHAnsi" w:hAnsiTheme="minorHAnsi" w:cstheme="minorHAnsi"/>
                <w:i w:val="0"/>
                <w:color w:val="262626" w:themeColor="text1" w:themeTint="D9"/>
              </w:rPr>
            </w:r>
            <w:r w:rsidR="0057251F" w:rsidRPr="00261D43">
              <w:rPr>
                <w:rFonts w:asciiTheme="minorHAnsi" w:hAnsiTheme="minorHAnsi" w:cstheme="minorHAnsi"/>
                <w:i w:val="0"/>
                <w:color w:val="262626" w:themeColor="text1" w:themeTint="D9"/>
              </w:rPr>
              <w:fldChar w:fldCharType="separate"/>
            </w:r>
            <w:r w:rsidR="0057251F"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6CEBAEAA" w:rsidRPr="00261D43">
              <w:rPr>
                <w:rFonts w:asciiTheme="minorHAnsi" w:eastAsia="Calibri" w:hAnsiTheme="minorHAnsi" w:cstheme="minorHAnsi"/>
                <w:i w:val="0"/>
                <w:color w:val="000000" w:themeColor="text1"/>
              </w:rPr>
              <w:t xml:space="preserve"> </w:t>
            </w:r>
            <w:r w:rsidR="6CEBAEAA"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Microsoft Office___</w:t>
            </w:r>
          </w:p>
        </w:tc>
        <w:tc>
          <w:tcPr>
            <w:tcW w:w="2698" w:type="dxa"/>
            <w:gridSpan w:val="2"/>
            <w:vAlign w:val="center"/>
          </w:tcPr>
          <w:p w14:paraId="39C80EEE" w14:textId="654D8D81" w:rsidR="0057251F" w:rsidRPr="00261D43" w:rsidRDefault="0057251F"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7DE5F681" w:rsidRPr="00261D43">
              <w:rPr>
                <w:rFonts w:asciiTheme="minorHAnsi" w:hAnsiTheme="minorHAnsi" w:cstheme="minorHAnsi"/>
                <w:i w:val="0"/>
                <w:color w:val="262626" w:themeColor="text1" w:themeTint="D9"/>
              </w:rPr>
              <w:t xml:space="preserve"> </w:t>
            </w:r>
            <w:r w:rsidR="13DFC3DC" w:rsidRPr="00261D43">
              <w:rPr>
                <w:rFonts w:asciiTheme="minorHAnsi" w:eastAsia="Calibri" w:hAnsiTheme="minorHAnsi" w:cstheme="minorHAnsi"/>
                <w:i w:val="0"/>
                <w:color w:val="000000" w:themeColor="text1"/>
              </w:rPr>
              <w:t xml:space="preserve"> </w:t>
            </w:r>
            <w:r w:rsidR="13DFC3DC" w:rsidRPr="00261D43">
              <w:rPr>
                <w:rFonts w:asciiTheme="minorHAnsi" w:eastAsia="Calibri" w:hAnsiTheme="minorHAnsi" w:cstheme="minorHAnsi"/>
              </w:rPr>
              <w:t xml:space="preserve"> </w:t>
            </w:r>
            <w:r w:rsidR="7DE5F681" w:rsidRPr="00261D43">
              <w:rPr>
                <w:rFonts w:asciiTheme="minorHAnsi" w:hAnsiTheme="minorHAnsi" w:cstheme="minorHAnsi"/>
                <w:i w:val="0"/>
                <w:color w:val="262626" w:themeColor="text1" w:themeTint="D9"/>
              </w:rPr>
              <w:t>Adobe Photoshop___</w:t>
            </w:r>
          </w:p>
        </w:tc>
        <w:tc>
          <w:tcPr>
            <w:tcW w:w="2126" w:type="dxa"/>
            <w:gridSpan w:val="2"/>
            <w:vAlign w:val="center"/>
          </w:tcPr>
          <w:p w14:paraId="39684D40" w14:textId="1CC4AFF2" w:rsidR="0057251F" w:rsidRPr="00261D43" w:rsidRDefault="0057251F" w:rsidP="75879081">
            <w:pPr>
              <w:spacing w:before="40"/>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7DE5F681" w:rsidRPr="00261D43">
              <w:rPr>
                <w:rFonts w:asciiTheme="minorHAnsi" w:hAnsiTheme="minorHAnsi" w:cstheme="minorHAnsi"/>
                <w:i w:val="0"/>
                <w:color w:val="262626" w:themeColor="text1" w:themeTint="D9"/>
              </w:rPr>
              <w:t xml:space="preserve"> </w:t>
            </w:r>
            <w:r w:rsidR="7968EA89" w:rsidRPr="00261D43">
              <w:rPr>
                <w:rFonts w:asciiTheme="minorHAnsi" w:eastAsia="Calibri" w:hAnsiTheme="minorHAnsi" w:cstheme="minorHAnsi"/>
                <w:i w:val="0"/>
                <w:color w:val="000000" w:themeColor="text1"/>
              </w:rPr>
              <w:t xml:space="preserve"> </w:t>
            </w:r>
            <w:r w:rsidR="7968EA89" w:rsidRPr="00261D43">
              <w:rPr>
                <w:rFonts w:asciiTheme="minorHAnsi" w:eastAsia="Calibri" w:hAnsiTheme="minorHAnsi" w:cstheme="minorHAnsi"/>
              </w:rPr>
              <w:t xml:space="preserve"> </w:t>
            </w:r>
            <w:r w:rsidR="7DE5F681" w:rsidRPr="00261D43">
              <w:rPr>
                <w:rFonts w:asciiTheme="minorHAnsi" w:hAnsiTheme="minorHAnsi" w:cstheme="minorHAnsi"/>
                <w:i w:val="0"/>
                <w:color w:val="262626" w:themeColor="text1" w:themeTint="D9"/>
              </w:rPr>
              <w:t>SQL___</w:t>
            </w:r>
          </w:p>
        </w:tc>
        <w:tc>
          <w:tcPr>
            <w:tcW w:w="2410" w:type="dxa"/>
          </w:tcPr>
          <w:p w14:paraId="4AF19A13" w14:textId="5EE932E6" w:rsidR="0057251F" w:rsidRPr="00261D43" w:rsidRDefault="000A21E1" w:rsidP="001A1E3E">
            <w:pPr>
              <w:spacing w:before="40"/>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fldChar w:fldCharType="begin">
                <w:ffData>
                  <w:name w:val=""/>
                  <w:enabled/>
                  <w:calcOnExit w:val="0"/>
                  <w:checkBox>
                    <w:sizeAuto/>
                    <w:default w:val="0"/>
                  </w:checkBox>
                </w:ffData>
              </w:fldChar>
            </w:r>
            <w:r>
              <w:rPr>
                <w:rFonts w:asciiTheme="minorHAnsi" w:hAnsiTheme="minorHAnsi" w:cstheme="minorHAnsi"/>
                <w:i w:val="0"/>
                <w:color w:val="262626" w:themeColor="text1" w:themeTint="D9"/>
              </w:rPr>
              <w:instrText xml:space="preserve"> FORMCHECKBOX </w:instrText>
            </w:r>
            <w:r>
              <w:rPr>
                <w:rFonts w:asciiTheme="minorHAnsi" w:hAnsiTheme="minorHAnsi" w:cstheme="minorHAnsi"/>
                <w:i w:val="0"/>
                <w:color w:val="262626" w:themeColor="text1" w:themeTint="D9"/>
              </w:rPr>
            </w:r>
            <w:r>
              <w:rPr>
                <w:rFonts w:asciiTheme="minorHAnsi" w:hAnsiTheme="minorHAnsi" w:cstheme="minorHAnsi"/>
                <w:i w:val="0"/>
                <w:color w:val="262626" w:themeColor="text1" w:themeTint="D9"/>
              </w:rPr>
              <w:fldChar w:fldCharType="separate"/>
            </w:r>
            <w:r>
              <w:rPr>
                <w:rFonts w:asciiTheme="minorHAnsi" w:hAnsiTheme="minorHAnsi" w:cstheme="minorHAnsi"/>
                <w:i w:val="0"/>
                <w:color w:val="262626" w:themeColor="text1" w:themeTint="D9"/>
              </w:rPr>
              <w:fldChar w:fldCharType="end"/>
            </w:r>
            <w:r w:rsidR="7DE5F681" w:rsidRPr="00261D43">
              <w:rPr>
                <w:rFonts w:asciiTheme="minorHAnsi" w:hAnsiTheme="minorHAnsi" w:cstheme="minorHAnsi"/>
                <w:i w:val="0"/>
                <w:color w:val="262626" w:themeColor="text1" w:themeTint="D9"/>
              </w:rPr>
              <w:t xml:space="preserve"> </w:t>
            </w:r>
            <w:r w:rsidR="532EE476" w:rsidRPr="00261D43">
              <w:rPr>
                <w:rFonts w:asciiTheme="minorHAnsi" w:eastAsia="Calibri" w:hAnsiTheme="minorHAnsi" w:cstheme="minorHAnsi"/>
                <w:i w:val="0"/>
                <w:color w:val="000000" w:themeColor="text1"/>
              </w:rPr>
              <w:t xml:space="preserve"> </w:t>
            </w:r>
            <w:r w:rsidR="532EE476" w:rsidRPr="00261D43">
              <w:rPr>
                <w:rFonts w:asciiTheme="minorHAnsi" w:eastAsia="Calibri" w:hAnsiTheme="minorHAnsi" w:cstheme="minorHAnsi"/>
              </w:rPr>
              <w:t xml:space="preserve"> </w:t>
            </w:r>
            <w:r w:rsidR="001A1E3E" w:rsidRPr="00261D43">
              <w:rPr>
                <w:rFonts w:asciiTheme="minorHAnsi" w:hAnsiTheme="minorHAnsi" w:cstheme="minorHAnsi"/>
                <w:i w:val="0"/>
                <w:color w:val="262626" w:themeColor="text1" w:themeTint="D9"/>
              </w:rPr>
              <w:t>Others:</w:t>
            </w:r>
          </w:p>
        </w:tc>
      </w:tr>
      <w:tr w:rsidR="0057251F" w:rsidRPr="00261D43" w14:paraId="0379C9FB" w14:textId="77777777" w:rsidTr="00261D43">
        <w:trPr>
          <w:trHeight w:val="265"/>
        </w:trPr>
        <w:tc>
          <w:tcPr>
            <w:tcW w:w="2547" w:type="dxa"/>
            <w:gridSpan w:val="2"/>
            <w:vAlign w:val="center"/>
          </w:tcPr>
          <w:p w14:paraId="46020FF6" w14:textId="737C24E0" w:rsidR="0057251F" w:rsidRPr="00261D43" w:rsidRDefault="7DE5F681"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0057251F"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0057251F" w:rsidRPr="00261D43">
              <w:rPr>
                <w:rFonts w:asciiTheme="minorHAnsi" w:hAnsiTheme="minorHAnsi" w:cstheme="minorHAnsi"/>
                <w:i w:val="0"/>
                <w:color w:val="262626" w:themeColor="text1" w:themeTint="D9"/>
              </w:rPr>
              <w:instrText xml:space="preserve"> FORMCHECKBOX </w:instrText>
            </w:r>
            <w:r w:rsidR="0057251F" w:rsidRPr="00261D43">
              <w:rPr>
                <w:rFonts w:asciiTheme="minorHAnsi" w:hAnsiTheme="minorHAnsi" w:cstheme="minorHAnsi"/>
                <w:i w:val="0"/>
                <w:color w:val="262626" w:themeColor="text1" w:themeTint="D9"/>
              </w:rPr>
            </w:r>
            <w:r w:rsidR="0057251F" w:rsidRPr="00261D43">
              <w:rPr>
                <w:rFonts w:asciiTheme="minorHAnsi" w:hAnsiTheme="minorHAnsi" w:cstheme="minorHAnsi"/>
                <w:i w:val="0"/>
                <w:color w:val="262626" w:themeColor="text1" w:themeTint="D9"/>
              </w:rPr>
              <w:fldChar w:fldCharType="separate"/>
            </w:r>
            <w:r w:rsidR="0057251F"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47424CC0" w:rsidRPr="00261D43">
              <w:rPr>
                <w:rFonts w:asciiTheme="minorHAnsi" w:eastAsia="Calibri" w:hAnsiTheme="minorHAnsi" w:cstheme="minorHAnsi"/>
                <w:i w:val="0"/>
                <w:color w:val="000000" w:themeColor="text1"/>
              </w:rPr>
              <w:t xml:space="preserve"> </w:t>
            </w:r>
            <w:r w:rsidR="47424CC0"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Microsoft Project___</w:t>
            </w:r>
          </w:p>
        </w:tc>
        <w:tc>
          <w:tcPr>
            <w:tcW w:w="2698" w:type="dxa"/>
            <w:gridSpan w:val="2"/>
            <w:vAlign w:val="center"/>
          </w:tcPr>
          <w:p w14:paraId="4CA022B2" w14:textId="60037F29" w:rsidR="0057251F" w:rsidRPr="00261D43" w:rsidRDefault="0057251F"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7DE5F681" w:rsidRPr="00261D43">
              <w:rPr>
                <w:rFonts w:asciiTheme="minorHAnsi" w:hAnsiTheme="minorHAnsi" w:cstheme="minorHAnsi"/>
                <w:i w:val="0"/>
                <w:color w:val="262626" w:themeColor="text1" w:themeTint="D9"/>
              </w:rPr>
              <w:t xml:space="preserve"> </w:t>
            </w:r>
            <w:r w:rsidR="1A5B1D4F" w:rsidRPr="00261D43">
              <w:rPr>
                <w:rFonts w:asciiTheme="minorHAnsi" w:eastAsia="Calibri" w:hAnsiTheme="minorHAnsi" w:cstheme="minorHAnsi"/>
                <w:i w:val="0"/>
                <w:color w:val="000000" w:themeColor="text1"/>
              </w:rPr>
              <w:t xml:space="preserve"> </w:t>
            </w:r>
            <w:r w:rsidR="1A5B1D4F" w:rsidRPr="00261D43">
              <w:rPr>
                <w:rFonts w:asciiTheme="minorHAnsi" w:eastAsia="Calibri" w:hAnsiTheme="minorHAnsi" w:cstheme="minorHAnsi"/>
              </w:rPr>
              <w:t xml:space="preserve"> </w:t>
            </w:r>
            <w:r w:rsidR="7DE5F681" w:rsidRPr="00261D43">
              <w:rPr>
                <w:rFonts w:asciiTheme="minorHAnsi" w:hAnsiTheme="minorHAnsi" w:cstheme="minorHAnsi"/>
                <w:i w:val="0"/>
                <w:color w:val="262626" w:themeColor="text1" w:themeTint="D9"/>
              </w:rPr>
              <w:t>Adobe Acrobat___</w:t>
            </w:r>
          </w:p>
        </w:tc>
        <w:tc>
          <w:tcPr>
            <w:tcW w:w="2126" w:type="dxa"/>
            <w:gridSpan w:val="2"/>
            <w:vAlign w:val="center"/>
          </w:tcPr>
          <w:p w14:paraId="4F6CD280" w14:textId="0E919D53" w:rsidR="0057251F" w:rsidRPr="00261D43" w:rsidRDefault="0057251F" w:rsidP="75879081">
            <w:pPr>
              <w:spacing w:before="40"/>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7DE5F681" w:rsidRPr="00261D43">
              <w:rPr>
                <w:rFonts w:asciiTheme="minorHAnsi" w:hAnsiTheme="minorHAnsi" w:cstheme="minorHAnsi"/>
                <w:i w:val="0"/>
                <w:color w:val="262626" w:themeColor="text1" w:themeTint="D9"/>
              </w:rPr>
              <w:t xml:space="preserve"> </w:t>
            </w:r>
            <w:r w:rsidR="5A40B882" w:rsidRPr="00261D43">
              <w:rPr>
                <w:rFonts w:asciiTheme="minorHAnsi" w:eastAsia="Calibri" w:hAnsiTheme="minorHAnsi" w:cstheme="minorHAnsi"/>
                <w:i w:val="0"/>
                <w:color w:val="000000" w:themeColor="text1"/>
              </w:rPr>
              <w:t xml:space="preserve"> </w:t>
            </w:r>
            <w:r w:rsidR="5A40B882" w:rsidRPr="00261D43">
              <w:rPr>
                <w:rFonts w:asciiTheme="minorHAnsi" w:eastAsia="Calibri" w:hAnsiTheme="minorHAnsi" w:cstheme="minorHAnsi"/>
              </w:rPr>
              <w:t xml:space="preserve"> </w:t>
            </w:r>
            <w:r w:rsidR="7DE5F681" w:rsidRPr="00261D43">
              <w:rPr>
                <w:rStyle w:val="normaltextrun"/>
                <w:rFonts w:asciiTheme="minorHAnsi" w:hAnsiTheme="minorHAnsi" w:cstheme="minorHAnsi"/>
                <w:i w:val="0"/>
                <w:color w:val="262626" w:themeColor="text1" w:themeTint="D9"/>
              </w:rPr>
              <w:t>Visual Studio</w:t>
            </w:r>
            <w:r w:rsidR="7DE5F681" w:rsidRPr="00261D43">
              <w:rPr>
                <w:rFonts w:asciiTheme="minorHAnsi" w:hAnsiTheme="minorHAnsi" w:cstheme="minorHAnsi"/>
                <w:i w:val="0"/>
                <w:color w:val="262626" w:themeColor="text1" w:themeTint="D9"/>
              </w:rPr>
              <w:t xml:space="preserve"> ___</w:t>
            </w:r>
          </w:p>
        </w:tc>
        <w:tc>
          <w:tcPr>
            <w:tcW w:w="2410" w:type="dxa"/>
          </w:tcPr>
          <w:p w14:paraId="60C1EBD7" w14:textId="66D02611" w:rsidR="0057251F" w:rsidRPr="00261D43" w:rsidRDefault="19BE27BD" w:rsidP="26C8E8F7">
            <w:pPr>
              <w:spacing w:before="40"/>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Pr="00261D43">
              <w:rPr>
                <w:rFonts w:asciiTheme="minorHAnsi" w:eastAsia="Calibri" w:hAnsiTheme="minorHAnsi" w:cstheme="minorHAnsi"/>
                <w:i w:val="0"/>
                <w:color w:val="000000" w:themeColor="text1"/>
              </w:rPr>
              <w:t xml:space="preserve"> </w:t>
            </w:r>
            <w:r w:rsidRPr="00261D43">
              <w:rPr>
                <w:rFonts w:asciiTheme="minorHAnsi" w:eastAsia="Calibri" w:hAnsiTheme="minorHAnsi" w:cstheme="minorHAnsi"/>
              </w:rPr>
              <w:t xml:space="preserve"> </w:t>
            </w:r>
            <w:r w:rsidR="0057251F" w:rsidRPr="00261D43">
              <w:rPr>
                <w:rFonts w:asciiTheme="minorHAnsi" w:hAnsiTheme="minorHAnsi" w:cstheme="minorHAnsi"/>
                <w:i w:val="0"/>
                <w:color w:val="262626" w:themeColor="text1" w:themeTint="D9"/>
              </w:rPr>
              <w:fldChar w:fldCharType="begin"/>
            </w:r>
            <w:r w:rsidR="0057251F" w:rsidRPr="00261D43">
              <w:rPr>
                <w:rFonts w:asciiTheme="minorHAnsi" w:hAnsiTheme="minorHAnsi" w:cstheme="minorHAnsi"/>
                <w:i w:val="0"/>
                <w:color w:val="262626" w:themeColor="text1" w:themeTint="D9"/>
              </w:rPr>
              <w:instrText xml:space="preserve"> FORMCHECKBOX </w:instrText>
            </w:r>
            <w:r w:rsidR="0057251F" w:rsidRPr="00261D43">
              <w:rPr>
                <w:rFonts w:asciiTheme="minorHAnsi" w:hAnsiTheme="minorHAnsi" w:cstheme="minorHAnsi"/>
                <w:i w:val="0"/>
                <w:color w:val="262626" w:themeColor="text1" w:themeTint="D9"/>
              </w:rPr>
              <w:fldChar w:fldCharType="separate"/>
            </w:r>
            <w:r w:rsidR="0057251F"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009D49FE"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009D49FE" w:rsidRPr="00261D43">
              <w:rPr>
                <w:rFonts w:asciiTheme="minorHAnsi" w:hAnsiTheme="minorHAnsi" w:cstheme="minorHAnsi"/>
                <w:i w:val="0"/>
                <w:color w:val="262626" w:themeColor="text1" w:themeTint="D9"/>
              </w:rPr>
              <w:instrText xml:space="preserve"> FORMCHECKBOX </w:instrText>
            </w:r>
            <w:r w:rsidR="009D49FE" w:rsidRPr="00261D43">
              <w:rPr>
                <w:rFonts w:asciiTheme="minorHAnsi" w:hAnsiTheme="minorHAnsi" w:cstheme="minorHAnsi"/>
                <w:i w:val="0"/>
                <w:color w:val="262626" w:themeColor="text1" w:themeTint="D9"/>
              </w:rPr>
            </w:r>
            <w:r w:rsidR="009D49FE" w:rsidRPr="00261D43">
              <w:rPr>
                <w:rFonts w:asciiTheme="minorHAnsi" w:hAnsiTheme="minorHAnsi" w:cstheme="minorHAnsi"/>
                <w:i w:val="0"/>
                <w:color w:val="262626" w:themeColor="text1" w:themeTint="D9"/>
              </w:rPr>
              <w:fldChar w:fldCharType="separate"/>
            </w:r>
            <w:r w:rsidR="009D49FE" w:rsidRPr="00261D43">
              <w:rPr>
                <w:rFonts w:asciiTheme="minorHAnsi" w:hAnsiTheme="minorHAnsi" w:cstheme="minorHAnsi"/>
                <w:i w:val="0"/>
                <w:color w:val="262626" w:themeColor="text1" w:themeTint="D9"/>
              </w:rPr>
              <w:fldChar w:fldCharType="end"/>
            </w:r>
            <w:r w:rsidR="00261D43">
              <w:rPr>
                <w:rFonts w:asciiTheme="minorHAnsi" w:hAnsiTheme="minorHAnsi" w:cstheme="minorHAnsi"/>
                <w:i w:val="0"/>
                <w:color w:val="262626" w:themeColor="text1" w:themeTint="D9"/>
              </w:rPr>
              <w:t xml:space="preserve"> </w:t>
            </w:r>
            <w:r w:rsidRPr="00261D43">
              <w:rPr>
                <w:rFonts w:asciiTheme="minorHAnsi" w:hAnsiTheme="minorHAnsi" w:cstheme="minorHAnsi"/>
                <w:i w:val="0"/>
                <w:color w:val="262626" w:themeColor="text1" w:themeTint="D9"/>
              </w:rPr>
              <w:t>____________</w:t>
            </w:r>
            <w:r w:rsidR="00261D43">
              <w:rPr>
                <w:rFonts w:asciiTheme="minorHAnsi" w:hAnsiTheme="minorHAnsi" w:cstheme="minorHAnsi"/>
                <w:i w:val="0"/>
                <w:color w:val="262626" w:themeColor="text1" w:themeTint="D9"/>
              </w:rPr>
              <w:t>_</w:t>
            </w:r>
          </w:p>
        </w:tc>
      </w:tr>
      <w:tr w:rsidR="0057251F" w:rsidRPr="00261D43" w14:paraId="1643CD93" w14:textId="77777777" w:rsidTr="00261D43">
        <w:trPr>
          <w:trHeight w:val="265"/>
        </w:trPr>
        <w:tc>
          <w:tcPr>
            <w:tcW w:w="2547" w:type="dxa"/>
            <w:gridSpan w:val="2"/>
            <w:vAlign w:val="center"/>
          </w:tcPr>
          <w:p w14:paraId="067E8EBF" w14:textId="3BD758B0" w:rsidR="0057251F" w:rsidRPr="00261D43" w:rsidRDefault="7DE5F681"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0057251F"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0057251F" w:rsidRPr="00261D43">
              <w:rPr>
                <w:rFonts w:asciiTheme="minorHAnsi" w:hAnsiTheme="minorHAnsi" w:cstheme="minorHAnsi"/>
                <w:i w:val="0"/>
                <w:color w:val="262626" w:themeColor="text1" w:themeTint="D9"/>
              </w:rPr>
              <w:instrText xml:space="preserve"> FORMCHECKBOX </w:instrText>
            </w:r>
            <w:r w:rsidR="0057251F" w:rsidRPr="00261D43">
              <w:rPr>
                <w:rFonts w:asciiTheme="minorHAnsi" w:hAnsiTheme="minorHAnsi" w:cstheme="minorHAnsi"/>
                <w:i w:val="0"/>
                <w:color w:val="262626" w:themeColor="text1" w:themeTint="D9"/>
              </w:rPr>
            </w:r>
            <w:r w:rsidR="0057251F" w:rsidRPr="00261D43">
              <w:rPr>
                <w:rFonts w:asciiTheme="minorHAnsi" w:hAnsiTheme="minorHAnsi" w:cstheme="minorHAnsi"/>
                <w:i w:val="0"/>
                <w:color w:val="262626" w:themeColor="text1" w:themeTint="D9"/>
              </w:rPr>
              <w:fldChar w:fldCharType="separate"/>
            </w:r>
            <w:r w:rsidR="0057251F"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315FFC38" w:rsidRPr="00261D43">
              <w:rPr>
                <w:rFonts w:asciiTheme="minorHAnsi" w:eastAsia="Calibri" w:hAnsiTheme="minorHAnsi" w:cstheme="minorHAnsi"/>
                <w:i w:val="0"/>
                <w:color w:val="000000" w:themeColor="text1"/>
              </w:rPr>
              <w:t xml:space="preserve"> </w:t>
            </w:r>
            <w:r w:rsidR="315FFC38"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Microsoft Visio___</w:t>
            </w:r>
          </w:p>
        </w:tc>
        <w:tc>
          <w:tcPr>
            <w:tcW w:w="2698" w:type="dxa"/>
            <w:gridSpan w:val="2"/>
            <w:vAlign w:val="center"/>
          </w:tcPr>
          <w:p w14:paraId="3A6CC925" w14:textId="5AA773EF" w:rsidR="0057251F" w:rsidRPr="00261D43" w:rsidRDefault="0057251F"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7DE5F681" w:rsidRPr="00261D43">
              <w:rPr>
                <w:rFonts w:asciiTheme="minorHAnsi" w:hAnsiTheme="minorHAnsi" w:cstheme="minorHAnsi"/>
                <w:i w:val="0"/>
                <w:color w:val="262626" w:themeColor="text1" w:themeTint="D9"/>
              </w:rPr>
              <w:t xml:space="preserve"> </w:t>
            </w:r>
            <w:r w:rsidR="5D00DFAB" w:rsidRPr="00261D43">
              <w:rPr>
                <w:rFonts w:asciiTheme="minorHAnsi" w:eastAsia="Calibri" w:hAnsiTheme="minorHAnsi" w:cstheme="minorHAnsi"/>
                <w:i w:val="0"/>
                <w:color w:val="000000" w:themeColor="text1"/>
              </w:rPr>
              <w:t xml:space="preserve"> </w:t>
            </w:r>
            <w:r w:rsidR="5D00DFAB" w:rsidRPr="00261D43">
              <w:rPr>
                <w:rFonts w:asciiTheme="minorHAnsi" w:eastAsia="Calibri" w:hAnsiTheme="minorHAnsi" w:cstheme="minorHAnsi"/>
              </w:rPr>
              <w:t xml:space="preserve"> </w:t>
            </w:r>
            <w:r w:rsidR="7DE5F681" w:rsidRPr="00261D43">
              <w:rPr>
                <w:rFonts w:asciiTheme="minorHAnsi" w:hAnsiTheme="minorHAnsi" w:cstheme="minorHAnsi"/>
                <w:i w:val="0"/>
                <w:color w:val="262626" w:themeColor="text1" w:themeTint="D9"/>
              </w:rPr>
              <w:t>Adobe Flash___</w:t>
            </w:r>
          </w:p>
        </w:tc>
        <w:tc>
          <w:tcPr>
            <w:tcW w:w="2126" w:type="dxa"/>
            <w:gridSpan w:val="2"/>
          </w:tcPr>
          <w:p w14:paraId="1714748A" w14:textId="73871001" w:rsidR="0057251F" w:rsidRPr="00261D43" w:rsidRDefault="00A66129" w:rsidP="00A66129">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Pr="00261D43">
              <w:rPr>
                <w:rFonts w:asciiTheme="minorHAnsi" w:eastAsia="Calibri" w:hAnsiTheme="minorHAnsi" w:cstheme="minorHAnsi"/>
                <w:i w:val="0"/>
                <w:color w:val="000000" w:themeColor="text1"/>
              </w:rPr>
              <w:t xml:space="preserve"> </w:t>
            </w:r>
            <w:r w:rsidRPr="00261D43">
              <w:rPr>
                <w:rFonts w:asciiTheme="minorHAnsi" w:eastAsia="Calibri" w:hAnsiTheme="minorHAnsi" w:cstheme="minorHAnsi"/>
              </w:rPr>
              <w:t xml:space="preserve"> </w:t>
            </w:r>
            <w:r w:rsidRPr="00261D43">
              <w:rPr>
                <w:rStyle w:val="normaltextrun"/>
                <w:rFonts w:asciiTheme="minorHAnsi" w:hAnsiTheme="minorHAnsi" w:cstheme="minorHAnsi"/>
                <w:i w:val="0"/>
                <w:color w:val="262626" w:themeColor="text1" w:themeTint="D9"/>
              </w:rPr>
              <w:t>Power BI</w:t>
            </w:r>
            <w:r w:rsidRPr="00261D43">
              <w:rPr>
                <w:rFonts w:asciiTheme="minorHAnsi" w:hAnsiTheme="minorHAnsi" w:cstheme="minorHAnsi"/>
                <w:i w:val="0"/>
                <w:color w:val="262626" w:themeColor="text1" w:themeTint="D9"/>
              </w:rPr>
              <w:t>___</w:t>
            </w:r>
          </w:p>
        </w:tc>
        <w:tc>
          <w:tcPr>
            <w:tcW w:w="2410" w:type="dxa"/>
          </w:tcPr>
          <w:p w14:paraId="2A8F4171" w14:textId="064990BF" w:rsidR="0057251F" w:rsidRPr="00261D43" w:rsidRDefault="7DE5F681"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2555C5CC" w:rsidRPr="00261D43">
              <w:rPr>
                <w:rFonts w:asciiTheme="minorHAnsi" w:eastAsia="Calibri" w:hAnsiTheme="minorHAnsi" w:cstheme="minorHAnsi"/>
                <w:i w:val="0"/>
                <w:color w:val="000000" w:themeColor="text1"/>
              </w:rPr>
              <w:t xml:space="preserve"> </w:t>
            </w:r>
            <w:r w:rsidR="2555C5CC" w:rsidRPr="00261D43">
              <w:rPr>
                <w:rFonts w:asciiTheme="minorHAnsi" w:eastAsia="Calibri" w:hAnsiTheme="minorHAnsi" w:cstheme="minorHAnsi"/>
              </w:rPr>
              <w:t xml:space="preserve"> </w:t>
            </w:r>
            <w:r w:rsidR="0057251F" w:rsidRPr="00261D43">
              <w:rPr>
                <w:rFonts w:asciiTheme="minorHAnsi" w:hAnsiTheme="minorHAnsi" w:cstheme="minorHAnsi"/>
                <w:i w:val="0"/>
                <w:color w:val="262626" w:themeColor="text1" w:themeTint="D9"/>
              </w:rPr>
              <w:fldChar w:fldCharType="begin">
                <w:ffData>
                  <w:name w:val="Check2"/>
                  <w:enabled/>
                  <w:calcOnExit w:val="0"/>
                  <w:checkBox>
                    <w:sizeAuto/>
                    <w:default w:val="0"/>
                  </w:checkBox>
                </w:ffData>
              </w:fldChar>
            </w:r>
            <w:r w:rsidR="0057251F" w:rsidRPr="00261D43">
              <w:rPr>
                <w:rFonts w:asciiTheme="minorHAnsi" w:hAnsiTheme="minorHAnsi" w:cstheme="minorHAnsi"/>
                <w:i w:val="0"/>
                <w:color w:val="262626" w:themeColor="text1" w:themeTint="D9"/>
              </w:rPr>
              <w:instrText xml:space="preserve"> FORMCHECKBOX </w:instrText>
            </w:r>
            <w:r w:rsidR="0057251F" w:rsidRPr="00261D43">
              <w:rPr>
                <w:rFonts w:asciiTheme="minorHAnsi" w:hAnsiTheme="minorHAnsi" w:cstheme="minorHAnsi"/>
                <w:i w:val="0"/>
                <w:color w:val="262626" w:themeColor="text1" w:themeTint="D9"/>
              </w:rPr>
            </w:r>
            <w:r w:rsidR="0057251F" w:rsidRPr="00261D43">
              <w:rPr>
                <w:rFonts w:asciiTheme="minorHAnsi" w:hAnsiTheme="minorHAnsi" w:cstheme="minorHAnsi"/>
                <w:i w:val="0"/>
                <w:color w:val="262626" w:themeColor="text1" w:themeTint="D9"/>
              </w:rPr>
              <w:fldChar w:fldCharType="separate"/>
            </w:r>
            <w:r w:rsidR="0057251F"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____________</w:t>
            </w:r>
            <w:r w:rsidR="00261D43">
              <w:rPr>
                <w:rFonts w:asciiTheme="minorHAnsi" w:hAnsiTheme="minorHAnsi" w:cstheme="minorHAnsi"/>
                <w:i w:val="0"/>
                <w:color w:val="262626" w:themeColor="text1" w:themeTint="D9"/>
              </w:rPr>
              <w:t>_</w:t>
            </w:r>
          </w:p>
        </w:tc>
      </w:tr>
      <w:tr w:rsidR="0057251F" w:rsidRPr="00261D43" w14:paraId="5717AB03" w14:textId="77777777" w:rsidTr="00261D43">
        <w:trPr>
          <w:trHeight w:val="265"/>
        </w:trPr>
        <w:tc>
          <w:tcPr>
            <w:tcW w:w="2547" w:type="dxa"/>
            <w:gridSpan w:val="2"/>
            <w:vAlign w:val="center"/>
          </w:tcPr>
          <w:p w14:paraId="022CA993" w14:textId="0E05B41E" w:rsidR="0057251F" w:rsidRPr="00261D43" w:rsidRDefault="7DE5F681"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0057251F"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0057251F" w:rsidRPr="00261D43">
              <w:rPr>
                <w:rFonts w:asciiTheme="minorHAnsi" w:hAnsiTheme="minorHAnsi" w:cstheme="minorHAnsi"/>
                <w:i w:val="0"/>
                <w:color w:val="262626" w:themeColor="text1" w:themeTint="D9"/>
              </w:rPr>
              <w:instrText xml:space="preserve"> FORMCHECKBOX </w:instrText>
            </w:r>
            <w:r w:rsidR="0057251F" w:rsidRPr="00261D43">
              <w:rPr>
                <w:rFonts w:asciiTheme="minorHAnsi" w:hAnsiTheme="minorHAnsi" w:cstheme="minorHAnsi"/>
                <w:i w:val="0"/>
                <w:color w:val="262626" w:themeColor="text1" w:themeTint="D9"/>
              </w:rPr>
            </w:r>
            <w:r w:rsidR="0057251F" w:rsidRPr="00261D43">
              <w:rPr>
                <w:rFonts w:asciiTheme="minorHAnsi" w:hAnsiTheme="minorHAnsi" w:cstheme="minorHAnsi"/>
                <w:i w:val="0"/>
                <w:color w:val="262626" w:themeColor="text1" w:themeTint="D9"/>
              </w:rPr>
              <w:fldChar w:fldCharType="separate"/>
            </w:r>
            <w:r w:rsidR="0057251F"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w:t>
            </w:r>
            <w:r w:rsidR="20ECE285" w:rsidRPr="00261D43">
              <w:rPr>
                <w:rFonts w:asciiTheme="minorHAnsi" w:eastAsia="Calibri" w:hAnsiTheme="minorHAnsi" w:cstheme="minorHAnsi"/>
                <w:i w:val="0"/>
                <w:color w:val="000000" w:themeColor="text1"/>
              </w:rPr>
              <w:t xml:space="preserve"> </w:t>
            </w:r>
            <w:r w:rsidR="20ECE285" w:rsidRPr="00261D43">
              <w:rPr>
                <w:rFonts w:asciiTheme="minorHAnsi" w:eastAsia="Calibri" w:hAnsiTheme="minorHAnsi" w:cstheme="minorHAnsi"/>
              </w:rPr>
              <w:t xml:space="preserve"> </w:t>
            </w:r>
            <w:r w:rsidRPr="00261D43">
              <w:rPr>
                <w:rFonts w:asciiTheme="minorHAnsi" w:hAnsiTheme="minorHAnsi" w:cstheme="minorHAnsi"/>
                <w:i w:val="0"/>
                <w:color w:val="262626" w:themeColor="text1" w:themeTint="D9"/>
              </w:rPr>
              <w:t>Microsoft Access___</w:t>
            </w:r>
          </w:p>
        </w:tc>
        <w:tc>
          <w:tcPr>
            <w:tcW w:w="2698" w:type="dxa"/>
            <w:gridSpan w:val="2"/>
            <w:vAlign w:val="center"/>
          </w:tcPr>
          <w:p w14:paraId="339A1027" w14:textId="35EC0CDC" w:rsidR="0057251F" w:rsidRPr="00261D43" w:rsidRDefault="0057251F"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Pr="00261D43">
              <w:rPr>
                <w:rFonts w:asciiTheme="minorHAnsi" w:hAnsiTheme="minorHAnsi" w:cstheme="minorHAnsi"/>
                <w:i w:val="0"/>
                <w:color w:val="262626" w:themeColor="text1" w:themeTint="D9"/>
              </w:rPr>
              <w:instrText xml:space="preserve"> FORMCHECKBOX </w:instrText>
            </w:r>
            <w:r w:rsidRPr="00261D43">
              <w:rPr>
                <w:rFonts w:asciiTheme="minorHAnsi" w:hAnsiTheme="minorHAnsi" w:cstheme="minorHAnsi"/>
                <w:i w:val="0"/>
                <w:color w:val="262626" w:themeColor="text1" w:themeTint="D9"/>
              </w:rPr>
            </w:r>
            <w:r w:rsidRPr="00261D43">
              <w:rPr>
                <w:rFonts w:asciiTheme="minorHAnsi" w:hAnsiTheme="minorHAnsi" w:cstheme="minorHAnsi"/>
                <w:i w:val="0"/>
                <w:color w:val="262626" w:themeColor="text1" w:themeTint="D9"/>
              </w:rPr>
              <w:fldChar w:fldCharType="separate"/>
            </w:r>
            <w:r w:rsidRPr="00261D43">
              <w:rPr>
                <w:rFonts w:asciiTheme="minorHAnsi" w:hAnsiTheme="minorHAnsi" w:cstheme="minorHAnsi"/>
                <w:i w:val="0"/>
                <w:color w:val="262626" w:themeColor="text1" w:themeTint="D9"/>
              </w:rPr>
              <w:fldChar w:fldCharType="end"/>
            </w:r>
            <w:r w:rsidR="7DE5F681" w:rsidRPr="00261D43">
              <w:rPr>
                <w:rFonts w:asciiTheme="minorHAnsi" w:hAnsiTheme="minorHAnsi" w:cstheme="minorHAnsi"/>
                <w:i w:val="0"/>
                <w:color w:val="262626" w:themeColor="text1" w:themeTint="D9"/>
              </w:rPr>
              <w:t xml:space="preserve"> </w:t>
            </w:r>
            <w:r w:rsidR="46FE05D3" w:rsidRPr="00261D43">
              <w:rPr>
                <w:rFonts w:asciiTheme="minorHAnsi" w:eastAsia="Calibri" w:hAnsiTheme="minorHAnsi" w:cstheme="minorHAnsi"/>
                <w:i w:val="0"/>
                <w:color w:val="000000" w:themeColor="text1"/>
              </w:rPr>
              <w:t xml:space="preserve"> </w:t>
            </w:r>
            <w:r w:rsidR="46FE05D3" w:rsidRPr="00261D43">
              <w:rPr>
                <w:rFonts w:asciiTheme="minorHAnsi" w:eastAsia="Calibri" w:hAnsiTheme="minorHAnsi" w:cstheme="minorHAnsi"/>
              </w:rPr>
              <w:t xml:space="preserve"> </w:t>
            </w:r>
            <w:r w:rsidR="472A4888" w:rsidRPr="00261D43">
              <w:rPr>
                <w:rFonts w:asciiTheme="minorHAnsi" w:hAnsiTheme="minorHAnsi" w:cstheme="minorHAnsi"/>
                <w:i w:val="0"/>
                <w:color w:val="262626" w:themeColor="text1" w:themeTint="D9"/>
              </w:rPr>
              <w:t>Adobe Creative Cloud___</w:t>
            </w:r>
          </w:p>
        </w:tc>
        <w:tc>
          <w:tcPr>
            <w:tcW w:w="2126" w:type="dxa"/>
            <w:gridSpan w:val="2"/>
          </w:tcPr>
          <w:p w14:paraId="332ED760" w14:textId="77777777" w:rsidR="0057251F" w:rsidRPr="00261D43" w:rsidRDefault="0057251F" w:rsidP="0057251F">
            <w:pPr>
              <w:rPr>
                <w:rFonts w:asciiTheme="minorHAnsi" w:hAnsiTheme="minorHAnsi" w:cstheme="minorHAnsi"/>
                <w:i w:val="0"/>
                <w:color w:val="262626" w:themeColor="text1" w:themeTint="D9"/>
              </w:rPr>
            </w:pPr>
          </w:p>
        </w:tc>
        <w:tc>
          <w:tcPr>
            <w:tcW w:w="2410" w:type="dxa"/>
          </w:tcPr>
          <w:p w14:paraId="4733C1CF" w14:textId="1F6D034A" w:rsidR="0057251F" w:rsidRPr="00261D43" w:rsidRDefault="7DE5F681" w:rsidP="75879081">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r w:rsidR="0432AB6D" w:rsidRPr="00261D43">
              <w:rPr>
                <w:rFonts w:asciiTheme="minorHAnsi" w:eastAsia="Calibri" w:hAnsiTheme="minorHAnsi" w:cstheme="minorHAnsi"/>
                <w:i w:val="0"/>
                <w:color w:val="000000" w:themeColor="text1"/>
              </w:rPr>
              <w:t xml:space="preserve"> </w:t>
            </w:r>
            <w:r w:rsidR="0432AB6D" w:rsidRPr="00261D43">
              <w:rPr>
                <w:rFonts w:asciiTheme="minorHAnsi" w:eastAsia="Calibri" w:hAnsiTheme="minorHAnsi" w:cstheme="minorHAnsi"/>
              </w:rPr>
              <w:t xml:space="preserve"> </w:t>
            </w:r>
            <w:r w:rsidR="0057251F" w:rsidRPr="00261D43">
              <w:rPr>
                <w:rFonts w:asciiTheme="minorHAnsi" w:hAnsiTheme="minorHAnsi" w:cstheme="minorHAnsi"/>
                <w:i w:val="0"/>
                <w:color w:val="262626" w:themeColor="text1" w:themeTint="D9"/>
              </w:rPr>
              <w:fldChar w:fldCharType="begin">
                <w:ffData>
                  <w:name w:val="Check1"/>
                  <w:enabled/>
                  <w:calcOnExit w:val="0"/>
                  <w:checkBox>
                    <w:sizeAuto/>
                    <w:default w:val="0"/>
                  </w:checkBox>
                </w:ffData>
              </w:fldChar>
            </w:r>
            <w:r w:rsidR="0057251F" w:rsidRPr="00261D43">
              <w:rPr>
                <w:rFonts w:asciiTheme="minorHAnsi" w:hAnsiTheme="minorHAnsi" w:cstheme="minorHAnsi"/>
                <w:i w:val="0"/>
                <w:color w:val="262626" w:themeColor="text1" w:themeTint="D9"/>
              </w:rPr>
              <w:instrText xml:space="preserve"> FORMCHECKBOX </w:instrText>
            </w:r>
            <w:r w:rsidR="0057251F" w:rsidRPr="00261D43">
              <w:rPr>
                <w:rFonts w:asciiTheme="minorHAnsi" w:hAnsiTheme="minorHAnsi" w:cstheme="minorHAnsi"/>
                <w:i w:val="0"/>
                <w:color w:val="262626" w:themeColor="text1" w:themeTint="D9"/>
              </w:rPr>
            </w:r>
            <w:r w:rsidR="0057251F" w:rsidRPr="00261D43">
              <w:rPr>
                <w:rFonts w:asciiTheme="minorHAnsi" w:hAnsiTheme="minorHAnsi" w:cstheme="minorHAnsi"/>
                <w:i w:val="0"/>
                <w:color w:val="262626" w:themeColor="text1" w:themeTint="D9"/>
              </w:rPr>
              <w:fldChar w:fldCharType="separate"/>
            </w:r>
            <w:r w:rsidR="0057251F" w:rsidRPr="00261D43">
              <w:rPr>
                <w:rFonts w:asciiTheme="minorHAnsi" w:hAnsiTheme="minorHAnsi" w:cstheme="minorHAnsi"/>
                <w:i w:val="0"/>
                <w:color w:val="262626" w:themeColor="text1" w:themeTint="D9"/>
              </w:rPr>
              <w:fldChar w:fldCharType="end"/>
            </w:r>
            <w:r w:rsidRPr="00261D43">
              <w:rPr>
                <w:rFonts w:asciiTheme="minorHAnsi" w:hAnsiTheme="minorHAnsi" w:cstheme="minorHAnsi"/>
                <w:i w:val="0"/>
                <w:color w:val="262626" w:themeColor="text1" w:themeTint="D9"/>
              </w:rPr>
              <w:t xml:space="preserve"> ____________</w:t>
            </w:r>
            <w:r w:rsidR="00261D43">
              <w:rPr>
                <w:rFonts w:asciiTheme="minorHAnsi" w:hAnsiTheme="minorHAnsi" w:cstheme="minorHAnsi"/>
                <w:i w:val="0"/>
                <w:color w:val="262626" w:themeColor="text1" w:themeTint="D9"/>
              </w:rPr>
              <w:t>_</w:t>
            </w:r>
          </w:p>
        </w:tc>
      </w:tr>
    </w:tbl>
    <w:p w14:paraId="4DDBEF00" w14:textId="04DBDC00" w:rsidR="000C5434" w:rsidRPr="00261D43" w:rsidRDefault="000C5434">
      <w:pPr>
        <w:rPr>
          <w:rFonts w:asciiTheme="minorHAnsi" w:hAnsiTheme="minorHAnsi" w:cstheme="minorHAnsi"/>
          <w:color w:val="262626" w:themeColor="text1" w:themeTint="D9"/>
        </w:rPr>
      </w:pPr>
    </w:p>
    <w:p w14:paraId="207356BD" w14:textId="77777777" w:rsidR="00F47D41" w:rsidRPr="00261D43" w:rsidRDefault="00F47D41" w:rsidP="00F47D41">
      <w:pPr>
        <w:rPr>
          <w:rFonts w:asciiTheme="minorHAnsi" w:hAnsiTheme="minorHAnsi" w:cstheme="minorHAnsi"/>
          <w:color w:val="A6A6A6" w:themeColor="background1" w:themeShade="A6"/>
          <w:sz w:val="18"/>
        </w:rPr>
      </w:pPr>
      <w:r w:rsidRPr="00261D43">
        <w:rPr>
          <w:rFonts w:asciiTheme="minorHAnsi" w:hAnsiTheme="minorHAnsi" w:cstheme="minorHAnsi"/>
          <w:color w:val="A6A6A6" w:themeColor="background1" w:themeShade="A6"/>
          <w:sz w:val="18"/>
        </w:rPr>
        <w:t>Points to remember when writing your business justification:</w:t>
      </w:r>
    </w:p>
    <w:p w14:paraId="03D3615D" w14:textId="77777777" w:rsidR="00F47D41" w:rsidRPr="00261D43" w:rsidRDefault="00F47D41" w:rsidP="00F47D41">
      <w:pPr>
        <w:pStyle w:val="ListParagraph"/>
        <w:numPr>
          <w:ilvl w:val="0"/>
          <w:numId w:val="40"/>
        </w:numPr>
        <w:rPr>
          <w:rFonts w:asciiTheme="minorHAnsi" w:hAnsiTheme="minorHAnsi" w:cstheme="minorHAnsi"/>
          <w:color w:val="A6A6A6" w:themeColor="background1" w:themeShade="A6"/>
          <w:sz w:val="18"/>
        </w:rPr>
      </w:pPr>
      <w:r w:rsidRPr="00261D43">
        <w:rPr>
          <w:rFonts w:asciiTheme="minorHAnsi" w:hAnsiTheme="minorHAnsi" w:cstheme="minorHAnsi"/>
          <w:color w:val="A6A6A6" w:themeColor="background1" w:themeShade="A6"/>
          <w:sz w:val="18"/>
        </w:rPr>
        <w:t xml:space="preserve">Provide a clear and extensive reason why the software is required and why the pre-installed standard software </w:t>
      </w:r>
      <w:proofErr w:type="gramStart"/>
      <w:r w:rsidRPr="00261D43">
        <w:rPr>
          <w:rFonts w:asciiTheme="minorHAnsi" w:hAnsiTheme="minorHAnsi" w:cstheme="minorHAnsi"/>
          <w:color w:val="A6A6A6" w:themeColor="background1" w:themeShade="A6"/>
          <w:sz w:val="18"/>
        </w:rPr>
        <w:t>in</w:t>
      </w:r>
      <w:proofErr w:type="gramEnd"/>
      <w:r w:rsidRPr="00261D43">
        <w:rPr>
          <w:rFonts w:asciiTheme="minorHAnsi" w:hAnsiTheme="minorHAnsi" w:cstheme="minorHAnsi"/>
          <w:color w:val="A6A6A6" w:themeColor="background1" w:themeShade="A6"/>
          <w:sz w:val="18"/>
        </w:rPr>
        <w:t xml:space="preserve"> your assigned computer </w:t>
      </w:r>
      <w:proofErr w:type="gramStart"/>
      <w:r w:rsidRPr="00261D43">
        <w:rPr>
          <w:rFonts w:asciiTheme="minorHAnsi" w:hAnsiTheme="minorHAnsi" w:cstheme="minorHAnsi"/>
          <w:color w:val="A6A6A6" w:themeColor="background1" w:themeShade="A6"/>
          <w:sz w:val="18"/>
        </w:rPr>
        <w:t>do</w:t>
      </w:r>
      <w:proofErr w:type="gramEnd"/>
      <w:r w:rsidRPr="00261D43">
        <w:rPr>
          <w:rFonts w:asciiTheme="minorHAnsi" w:hAnsiTheme="minorHAnsi" w:cstheme="minorHAnsi"/>
          <w:color w:val="A6A6A6" w:themeColor="background1" w:themeShade="A6"/>
          <w:sz w:val="18"/>
        </w:rPr>
        <w:t xml:space="preserve"> not suffice. </w:t>
      </w:r>
    </w:p>
    <w:p w14:paraId="5F4AD1F3" w14:textId="5736E2D4" w:rsidR="00F47D41" w:rsidRPr="00261D43" w:rsidRDefault="00F47D41" w:rsidP="00F47D41">
      <w:pPr>
        <w:pStyle w:val="ListParagraph"/>
        <w:numPr>
          <w:ilvl w:val="0"/>
          <w:numId w:val="40"/>
        </w:numPr>
        <w:rPr>
          <w:rFonts w:asciiTheme="minorHAnsi" w:hAnsiTheme="minorHAnsi" w:cstheme="minorHAnsi"/>
          <w:color w:val="A6A6A6" w:themeColor="background1" w:themeShade="A6"/>
          <w:sz w:val="18"/>
        </w:rPr>
      </w:pPr>
      <w:r w:rsidRPr="00261D43">
        <w:rPr>
          <w:rFonts w:asciiTheme="minorHAnsi" w:hAnsiTheme="minorHAnsi" w:cstheme="minorHAnsi"/>
          <w:color w:val="A6A6A6" w:themeColor="background1" w:themeShade="A6"/>
          <w:sz w:val="18"/>
        </w:rPr>
        <w:t xml:space="preserve">Provide a brief description of your project initiatives, along with a summary of your business unit's </w:t>
      </w:r>
      <w:proofErr w:type="gramStart"/>
      <w:r w:rsidRPr="00261D43">
        <w:rPr>
          <w:rFonts w:asciiTheme="minorHAnsi" w:hAnsiTheme="minorHAnsi" w:cstheme="minorHAnsi"/>
          <w:color w:val="A6A6A6" w:themeColor="background1" w:themeShade="A6"/>
          <w:sz w:val="18"/>
        </w:rPr>
        <w:t>need</w:t>
      </w:r>
      <w:proofErr w:type="gramEnd"/>
      <w:r w:rsidRPr="00261D43">
        <w:rPr>
          <w:rFonts w:asciiTheme="minorHAnsi" w:hAnsiTheme="minorHAnsi" w:cstheme="minorHAnsi"/>
          <w:color w:val="A6A6A6" w:themeColor="background1" w:themeShade="A6"/>
          <w:sz w:val="18"/>
        </w:rPr>
        <w:t xml:space="preserve"> and technical requirements when applicable</w:t>
      </w:r>
      <w:r w:rsidRPr="00261D43">
        <w:rPr>
          <w:rFonts w:asciiTheme="minorHAnsi" w:hAnsiTheme="minorHAnsi" w:cstheme="minorHAnsi"/>
          <w:i w:val="0"/>
          <w:color w:val="A6A6A6" w:themeColor="background1" w:themeShade="A6"/>
          <w:sz w:val="18"/>
        </w:rPr>
        <w:t>.</w:t>
      </w:r>
    </w:p>
    <w:p w14:paraId="6FA8B7F4" w14:textId="39EC7E33" w:rsidR="001A1E3E" w:rsidRDefault="001A1E3E" w:rsidP="00F47D41">
      <w:pPr>
        <w:pStyle w:val="ListParagraph"/>
        <w:numPr>
          <w:ilvl w:val="0"/>
          <w:numId w:val="40"/>
        </w:numPr>
        <w:rPr>
          <w:rFonts w:asciiTheme="minorHAnsi" w:hAnsiTheme="minorHAnsi" w:cstheme="minorHAnsi"/>
          <w:color w:val="A6A6A6" w:themeColor="background1" w:themeShade="A6"/>
          <w:sz w:val="18"/>
        </w:rPr>
      </w:pPr>
      <w:r w:rsidRPr="00261D43">
        <w:rPr>
          <w:rFonts w:asciiTheme="minorHAnsi" w:hAnsiTheme="minorHAnsi" w:cstheme="minorHAnsi"/>
          <w:color w:val="A6A6A6" w:themeColor="background1" w:themeShade="A6"/>
          <w:sz w:val="18"/>
        </w:rPr>
        <w:t xml:space="preserve">Provide </w:t>
      </w:r>
      <w:proofErr w:type="gramStart"/>
      <w:r w:rsidRPr="00261D43">
        <w:rPr>
          <w:rFonts w:asciiTheme="minorHAnsi" w:hAnsiTheme="minorHAnsi" w:cstheme="minorHAnsi"/>
          <w:color w:val="A6A6A6" w:themeColor="background1" w:themeShade="A6"/>
          <w:sz w:val="18"/>
        </w:rPr>
        <w:t>the specific</w:t>
      </w:r>
      <w:proofErr w:type="gramEnd"/>
      <w:r w:rsidRPr="00261D43">
        <w:rPr>
          <w:rFonts w:asciiTheme="minorHAnsi" w:hAnsiTheme="minorHAnsi" w:cstheme="minorHAnsi"/>
          <w:color w:val="A6A6A6" w:themeColor="background1" w:themeShade="A6"/>
          <w:sz w:val="18"/>
        </w:rPr>
        <w:t xml:space="preserve"> integrations </w:t>
      </w:r>
      <w:proofErr w:type="gramStart"/>
      <w:r w:rsidRPr="00261D43">
        <w:rPr>
          <w:rFonts w:asciiTheme="minorHAnsi" w:hAnsiTheme="minorHAnsi" w:cstheme="minorHAnsi"/>
          <w:color w:val="A6A6A6" w:themeColor="background1" w:themeShade="A6"/>
          <w:sz w:val="18"/>
        </w:rPr>
        <w:t>to</w:t>
      </w:r>
      <w:proofErr w:type="gramEnd"/>
      <w:r w:rsidRPr="00261D43">
        <w:rPr>
          <w:rFonts w:asciiTheme="minorHAnsi" w:hAnsiTheme="minorHAnsi" w:cstheme="minorHAnsi"/>
          <w:color w:val="A6A6A6" w:themeColor="background1" w:themeShade="A6"/>
          <w:sz w:val="18"/>
        </w:rPr>
        <w:t xml:space="preserve"> other systems when applicable.</w:t>
      </w:r>
    </w:p>
    <w:p w14:paraId="40B243B1" w14:textId="2D85C651" w:rsidR="00261D43" w:rsidRDefault="00261D43" w:rsidP="00261D43"/>
    <w:p w14:paraId="0015EF51" w14:textId="2CDCB95F" w:rsidR="00261D43" w:rsidRDefault="00261D43" w:rsidP="00261D43"/>
    <w:p w14:paraId="2AC048BB" w14:textId="584FAA0E" w:rsidR="00261D43" w:rsidRDefault="00261D43" w:rsidP="00261D43"/>
    <w:p w14:paraId="033BBD3F" w14:textId="56BEA7A6" w:rsidR="00261D43" w:rsidRDefault="00261D43" w:rsidP="00261D43"/>
    <w:p w14:paraId="6B327B78" w14:textId="0798460B" w:rsidR="00261D43" w:rsidRDefault="00261D43" w:rsidP="00261D43"/>
    <w:p w14:paraId="77C3BC3B" w14:textId="77777777" w:rsidR="00261D43" w:rsidRPr="00261D43" w:rsidRDefault="00261D43" w:rsidP="00261D43">
      <w:pPr>
        <w:rPr>
          <w:rFonts w:asciiTheme="minorHAnsi" w:hAnsiTheme="minorHAnsi" w:cstheme="minorHAnsi"/>
          <w:color w:val="A6A6A6" w:themeColor="background1" w:themeShade="A6"/>
          <w:sz w:val="18"/>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278"/>
        <w:gridCol w:w="8460"/>
      </w:tblGrid>
      <w:tr w:rsidR="004D643F" w:rsidRPr="00261D43" w14:paraId="2D134F98" w14:textId="77777777" w:rsidTr="00CE3C13">
        <w:trPr>
          <w:trHeight w:val="2706"/>
        </w:trPr>
        <w:tc>
          <w:tcPr>
            <w:tcW w:w="1278" w:type="dxa"/>
            <w:shd w:val="clear" w:color="auto" w:fill="9AB3D2"/>
            <w:vAlign w:val="center"/>
          </w:tcPr>
          <w:p w14:paraId="134FFC12" w14:textId="77777777" w:rsidR="004759AA" w:rsidRPr="00261D43" w:rsidRDefault="004759AA" w:rsidP="002B2BE7">
            <w:pPr>
              <w:rPr>
                <w:rFonts w:asciiTheme="minorHAnsi" w:hAnsiTheme="minorHAnsi" w:cstheme="minorHAnsi"/>
                <w:b/>
                <w:i w:val="0"/>
                <w:color w:val="262626" w:themeColor="text1" w:themeTint="D9"/>
              </w:rPr>
            </w:pPr>
          </w:p>
          <w:p w14:paraId="37FC9B33" w14:textId="77777777" w:rsidR="004759AA" w:rsidRPr="00261D43" w:rsidRDefault="004759AA" w:rsidP="002B2BE7">
            <w:pPr>
              <w:rPr>
                <w:rFonts w:asciiTheme="minorHAnsi" w:hAnsiTheme="minorHAnsi" w:cstheme="minorHAnsi"/>
                <w:b/>
                <w:i w:val="0"/>
                <w:color w:val="262626" w:themeColor="text1" w:themeTint="D9"/>
              </w:rPr>
            </w:pPr>
          </w:p>
          <w:p w14:paraId="0178FF3C" w14:textId="14570877" w:rsidR="004759AA" w:rsidRPr="00261D43" w:rsidRDefault="004759AA" w:rsidP="004B46AB">
            <w:pP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 xml:space="preserve">Business </w:t>
            </w:r>
            <w:r w:rsidR="00261D43">
              <w:rPr>
                <w:rFonts w:asciiTheme="minorHAnsi" w:hAnsiTheme="minorHAnsi" w:cstheme="minorHAnsi"/>
                <w:b/>
                <w:i w:val="0"/>
                <w:color w:val="262626" w:themeColor="text1" w:themeTint="D9"/>
              </w:rPr>
              <w:t>Justification</w:t>
            </w:r>
          </w:p>
          <w:p w14:paraId="53A88F74" w14:textId="77777777" w:rsidR="004B46AB" w:rsidRPr="00261D43" w:rsidRDefault="004B46AB" w:rsidP="004B46AB">
            <w:pPr>
              <w:rPr>
                <w:rFonts w:asciiTheme="minorHAnsi" w:hAnsiTheme="minorHAnsi" w:cstheme="minorHAnsi"/>
                <w:b/>
                <w:i w:val="0"/>
                <w:color w:val="262626" w:themeColor="text1" w:themeTint="D9"/>
              </w:rPr>
            </w:pPr>
          </w:p>
          <w:p w14:paraId="09EA2207" w14:textId="49FEEBCA" w:rsidR="004B46AB" w:rsidRPr="00261D43" w:rsidRDefault="004B46AB" w:rsidP="004B46AB">
            <w:pPr>
              <w:rPr>
                <w:rFonts w:asciiTheme="minorHAnsi" w:hAnsiTheme="minorHAnsi" w:cstheme="minorHAnsi"/>
                <w:b/>
                <w:i w:val="0"/>
                <w:color w:val="262626" w:themeColor="text1" w:themeTint="D9"/>
              </w:rPr>
            </w:pPr>
          </w:p>
        </w:tc>
        <w:tc>
          <w:tcPr>
            <w:tcW w:w="8460" w:type="dxa"/>
            <w:vAlign w:val="center"/>
          </w:tcPr>
          <w:p w14:paraId="00D76A50"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b/>
                <w:bCs/>
                <w:lang w:val="en-PH"/>
              </w:rPr>
              <w:t>Business Justification: HR Job Offer Tool Application Registration</w:t>
            </w:r>
          </w:p>
          <w:p w14:paraId="63163CA7"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The HR Job Offer Tool requires application registration, Microsoft Graph API consent, and access configuration to support HR’s job offer workflow. The requested access will enable organizational sign-in, retrieval of candidate response data from SharePoint, and review of job offer correspondence received by the designated service accounts.</w:t>
            </w:r>
          </w:p>
          <w:p w14:paraId="6721B858"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These capabilities will help reduce manual data retrieval and email checking, improve visibility into candidate responses, and support timely follow-up throughout the job offer process.</w:t>
            </w:r>
          </w:p>
          <w:p w14:paraId="13A9FFEF"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b/>
                <w:bCs/>
                <w:lang w:val="en-PH"/>
              </w:rPr>
              <w:t>Justification for Requested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7053"/>
            </w:tblGrid>
            <w:tr w:rsidR="0036109B" w:rsidRPr="0036109B" w14:paraId="705B4E3A" w14:textId="77777777">
              <w:trPr>
                <w:tblCellSpacing w:w="15" w:type="dxa"/>
              </w:trPr>
              <w:tc>
                <w:tcPr>
                  <w:tcW w:w="0" w:type="auto"/>
                  <w:vAlign w:val="center"/>
                  <w:hideMark/>
                </w:tcPr>
                <w:p w14:paraId="7BCC1FE1" w14:textId="77777777" w:rsidR="0036109B" w:rsidRPr="0036109B" w:rsidRDefault="0036109B" w:rsidP="0036109B">
                  <w:pPr>
                    <w:rPr>
                      <w:rFonts w:asciiTheme="minorHAnsi" w:hAnsiTheme="minorHAnsi" w:cstheme="minorHAnsi"/>
                      <w:b/>
                      <w:bCs/>
                      <w:lang w:val="en-PH"/>
                    </w:rPr>
                  </w:pPr>
                  <w:r w:rsidRPr="0036109B">
                    <w:rPr>
                      <w:rFonts w:asciiTheme="minorHAnsi" w:hAnsiTheme="minorHAnsi" w:cstheme="minorHAnsi"/>
                      <w:b/>
                      <w:bCs/>
                      <w:lang w:val="en-PH"/>
                    </w:rPr>
                    <w:t>Permission</w:t>
                  </w:r>
                </w:p>
              </w:tc>
              <w:tc>
                <w:tcPr>
                  <w:tcW w:w="0" w:type="auto"/>
                  <w:vAlign w:val="center"/>
                  <w:hideMark/>
                </w:tcPr>
                <w:p w14:paraId="60EFF372" w14:textId="77777777" w:rsidR="0036109B" w:rsidRPr="0036109B" w:rsidRDefault="0036109B" w:rsidP="0036109B">
                  <w:pPr>
                    <w:rPr>
                      <w:rFonts w:asciiTheme="minorHAnsi" w:hAnsiTheme="minorHAnsi" w:cstheme="minorHAnsi"/>
                      <w:b/>
                      <w:bCs/>
                      <w:lang w:val="en-PH"/>
                    </w:rPr>
                  </w:pPr>
                  <w:r w:rsidRPr="0036109B">
                    <w:rPr>
                      <w:rFonts w:asciiTheme="minorHAnsi" w:hAnsiTheme="minorHAnsi" w:cstheme="minorHAnsi"/>
                      <w:b/>
                      <w:bCs/>
                      <w:lang w:val="en-PH"/>
                    </w:rPr>
                    <w:t>Business justification</w:t>
                  </w:r>
                </w:p>
              </w:tc>
            </w:tr>
            <w:tr w:rsidR="0036109B" w:rsidRPr="0036109B" w14:paraId="2D551393" w14:textId="77777777">
              <w:trPr>
                <w:tblCellSpacing w:w="15" w:type="dxa"/>
              </w:trPr>
              <w:tc>
                <w:tcPr>
                  <w:tcW w:w="0" w:type="auto"/>
                  <w:vAlign w:val="center"/>
                  <w:hideMark/>
                </w:tcPr>
                <w:p w14:paraId="79D503E6" w14:textId="77777777" w:rsidR="0036109B" w:rsidRPr="0036109B" w:rsidRDefault="0036109B" w:rsidP="0036109B">
                  <w:pPr>
                    <w:rPr>
                      <w:rFonts w:asciiTheme="minorHAnsi" w:hAnsiTheme="minorHAnsi" w:cstheme="minorHAnsi"/>
                      <w:lang w:val="en-PH"/>
                    </w:rPr>
                  </w:pPr>
                  <w:proofErr w:type="spellStart"/>
                  <w:r w:rsidRPr="0036109B">
                    <w:rPr>
                      <w:rFonts w:asciiTheme="minorHAnsi" w:hAnsiTheme="minorHAnsi" w:cstheme="minorHAnsi"/>
                      <w:b/>
                      <w:bCs/>
                      <w:lang w:val="en-PH"/>
                    </w:rPr>
                    <w:t>User.Read</w:t>
                  </w:r>
                  <w:proofErr w:type="spellEnd"/>
                </w:p>
              </w:tc>
              <w:tc>
                <w:tcPr>
                  <w:tcW w:w="0" w:type="auto"/>
                  <w:vAlign w:val="center"/>
                  <w:hideMark/>
                </w:tcPr>
                <w:p w14:paraId="7C038011"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Supports single sign-on by allowing the application to retrieve the signed-in user’s basic profile and identify the user within the HR Job Offer Tool.</w:t>
                  </w:r>
                </w:p>
              </w:tc>
            </w:tr>
            <w:tr w:rsidR="0036109B" w:rsidRPr="0036109B" w14:paraId="1559BEDB" w14:textId="77777777">
              <w:trPr>
                <w:tblCellSpacing w:w="15" w:type="dxa"/>
              </w:trPr>
              <w:tc>
                <w:tcPr>
                  <w:tcW w:w="0" w:type="auto"/>
                  <w:vAlign w:val="center"/>
                  <w:hideMark/>
                </w:tcPr>
                <w:p w14:paraId="33DCAA92" w14:textId="77777777" w:rsidR="0036109B" w:rsidRPr="0036109B" w:rsidRDefault="0036109B" w:rsidP="0036109B">
                  <w:pPr>
                    <w:rPr>
                      <w:rFonts w:asciiTheme="minorHAnsi" w:hAnsiTheme="minorHAnsi" w:cstheme="minorHAnsi"/>
                      <w:lang w:val="en-PH"/>
                    </w:rPr>
                  </w:pPr>
                  <w:proofErr w:type="spellStart"/>
                  <w:proofErr w:type="gramStart"/>
                  <w:r w:rsidRPr="0036109B">
                    <w:rPr>
                      <w:rFonts w:asciiTheme="minorHAnsi" w:hAnsiTheme="minorHAnsi" w:cstheme="minorHAnsi"/>
                      <w:b/>
                      <w:bCs/>
                      <w:lang w:val="en-PH"/>
                    </w:rPr>
                    <w:t>Files.Read.All</w:t>
                  </w:r>
                  <w:proofErr w:type="spellEnd"/>
                  <w:proofErr w:type="gramEnd"/>
                </w:p>
              </w:tc>
              <w:tc>
                <w:tcPr>
                  <w:tcW w:w="0" w:type="auto"/>
                  <w:vAlign w:val="center"/>
                  <w:hideMark/>
                </w:tcPr>
                <w:p w14:paraId="33887769"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Enables downloading of the Candidate Responses Excel file from SharePoint so HR can use submitted candidate information in the job offer workflow.</w:t>
                  </w:r>
                </w:p>
              </w:tc>
            </w:tr>
            <w:tr w:rsidR="0036109B" w:rsidRPr="0036109B" w14:paraId="5DC35F73" w14:textId="77777777">
              <w:trPr>
                <w:tblCellSpacing w:w="15" w:type="dxa"/>
              </w:trPr>
              <w:tc>
                <w:tcPr>
                  <w:tcW w:w="0" w:type="auto"/>
                  <w:vAlign w:val="center"/>
                  <w:hideMark/>
                </w:tcPr>
                <w:p w14:paraId="2EFB8484" w14:textId="77777777" w:rsidR="0036109B" w:rsidRPr="0036109B" w:rsidRDefault="0036109B" w:rsidP="0036109B">
                  <w:pPr>
                    <w:rPr>
                      <w:rFonts w:asciiTheme="minorHAnsi" w:hAnsiTheme="minorHAnsi" w:cstheme="minorHAnsi"/>
                      <w:lang w:val="en-PH"/>
                    </w:rPr>
                  </w:pPr>
                  <w:proofErr w:type="spellStart"/>
                  <w:r w:rsidRPr="0036109B">
                    <w:rPr>
                      <w:rFonts w:asciiTheme="minorHAnsi" w:hAnsiTheme="minorHAnsi" w:cstheme="minorHAnsi"/>
                      <w:b/>
                      <w:bCs/>
                      <w:lang w:val="en-PH"/>
                    </w:rPr>
                    <w:t>Mail.Read</w:t>
                  </w:r>
                  <w:proofErr w:type="spellEnd"/>
                </w:p>
              </w:tc>
              <w:tc>
                <w:tcPr>
                  <w:tcW w:w="0" w:type="auto"/>
                  <w:vAlign w:val="center"/>
                  <w:hideMark/>
                </w:tcPr>
                <w:p w14:paraId="02179532"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Enables reading of emails and replies in the designated service-account mailboxes, including subjects, recipients, CC, and message content, to support tracking and review of job offer correspondence.</w:t>
                  </w:r>
                </w:p>
              </w:tc>
            </w:tr>
          </w:tbl>
          <w:p w14:paraId="2B31B924"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b/>
                <w:bCs/>
                <w:lang w:val="en-PH"/>
              </w:rPr>
              <w:t>Service Accounts</w:t>
            </w:r>
          </w:p>
          <w:p w14:paraId="2D9855F3" w14:textId="77777777" w:rsidR="0036109B" w:rsidRPr="0036109B" w:rsidRDefault="0036109B" w:rsidP="0036109B">
            <w:pPr>
              <w:numPr>
                <w:ilvl w:val="0"/>
                <w:numId w:val="41"/>
              </w:numPr>
              <w:rPr>
                <w:rFonts w:asciiTheme="minorHAnsi" w:hAnsiTheme="minorHAnsi" w:cstheme="minorHAnsi"/>
                <w:lang w:val="en-PH"/>
              </w:rPr>
            </w:pPr>
            <w:hyperlink r:id="rId12" w:history="1">
              <w:r w:rsidRPr="0036109B">
                <w:rPr>
                  <w:rStyle w:val="Hyperlink"/>
                  <w:rFonts w:asciiTheme="minorHAnsi" w:hAnsiTheme="minorHAnsi" w:cstheme="minorHAnsi"/>
                  <w:lang w:val="en-PH"/>
                </w:rPr>
                <w:t>HRODJobOffer1@unilab.com.ph</w:t>
              </w:r>
            </w:hyperlink>
          </w:p>
          <w:p w14:paraId="482603C6" w14:textId="77777777" w:rsidR="0036109B" w:rsidRPr="0036109B" w:rsidRDefault="0036109B" w:rsidP="0036109B">
            <w:pPr>
              <w:numPr>
                <w:ilvl w:val="0"/>
                <w:numId w:val="41"/>
              </w:numPr>
              <w:rPr>
                <w:rFonts w:asciiTheme="minorHAnsi" w:hAnsiTheme="minorHAnsi" w:cstheme="minorHAnsi"/>
                <w:lang w:val="en-PH"/>
              </w:rPr>
            </w:pPr>
            <w:hyperlink r:id="rId13" w:history="1">
              <w:r w:rsidRPr="0036109B">
                <w:rPr>
                  <w:rStyle w:val="Hyperlink"/>
                  <w:rFonts w:asciiTheme="minorHAnsi" w:hAnsiTheme="minorHAnsi" w:cstheme="minorHAnsi"/>
                  <w:lang w:val="en-PH"/>
                </w:rPr>
                <w:t>HRODJobOffer2@unilab.com.ph</w:t>
              </w:r>
            </w:hyperlink>
          </w:p>
          <w:p w14:paraId="756B9B1E"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The business requirement is limited to the relevant SharePoint candidate response file and the two service-account mailboxes. Access should be configured to the minimum scope necessary, with the permission type and available resource restrictions validated during technical review.</w:t>
            </w:r>
          </w:p>
          <w:p w14:paraId="3C2AC615"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b/>
                <w:bCs/>
                <w:lang w:val="en-PH"/>
              </w:rPr>
              <w:t>Application and Environment Configuration</w:t>
            </w:r>
          </w:p>
          <w:p w14:paraId="4FFDFAF4"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The application uses web authentication with the following redirect URIs:</w:t>
            </w:r>
          </w:p>
          <w:p w14:paraId="5D914EFC" w14:textId="77777777" w:rsidR="0036109B" w:rsidRPr="0036109B" w:rsidRDefault="0036109B" w:rsidP="0036109B">
            <w:pPr>
              <w:numPr>
                <w:ilvl w:val="0"/>
                <w:numId w:val="42"/>
              </w:numPr>
              <w:rPr>
                <w:rFonts w:asciiTheme="minorHAnsi" w:hAnsiTheme="minorHAnsi" w:cstheme="minorHAnsi"/>
                <w:lang w:val="en-PH"/>
              </w:rPr>
            </w:pPr>
            <w:r w:rsidRPr="0036109B">
              <w:rPr>
                <w:rFonts w:asciiTheme="minorHAnsi" w:hAnsiTheme="minorHAnsi" w:cstheme="minorHAnsi"/>
                <w:lang w:val="en-PH"/>
              </w:rPr>
              <w:t xml:space="preserve">Production: </w:t>
            </w:r>
            <w:hyperlink r:id="rId14" w:history="1">
              <w:r w:rsidRPr="0036109B">
                <w:rPr>
                  <w:rStyle w:val="Hyperlink"/>
                  <w:rFonts w:asciiTheme="minorHAnsi" w:hAnsiTheme="minorHAnsi" w:cstheme="minorHAnsi"/>
                  <w:lang w:val="en-PH"/>
                </w:rPr>
                <w:t>https://hrjoboffer.unilab.com.ph/signin-oidc</w:t>
              </w:r>
            </w:hyperlink>
          </w:p>
          <w:p w14:paraId="2A900C6A" w14:textId="77777777" w:rsidR="0036109B" w:rsidRPr="0036109B" w:rsidRDefault="0036109B" w:rsidP="0036109B">
            <w:pPr>
              <w:numPr>
                <w:ilvl w:val="0"/>
                <w:numId w:val="42"/>
              </w:numPr>
              <w:rPr>
                <w:rFonts w:asciiTheme="minorHAnsi" w:hAnsiTheme="minorHAnsi" w:cstheme="minorHAnsi"/>
                <w:lang w:val="en-PH"/>
              </w:rPr>
            </w:pPr>
            <w:r w:rsidRPr="0036109B">
              <w:rPr>
                <w:rFonts w:asciiTheme="minorHAnsi" w:hAnsiTheme="minorHAnsi" w:cstheme="minorHAnsi"/>
                <w:lang w:val="en-PH"/>
              </w:rPr>
              <w:t xml:space="preserve">Quality assurance: </w:t>
            </w:r>
            <w:hyperlink r:id="rId15" w:history="1">
              <w:r w:rsidRPr="0036109B">
                <w:rPr>
                  <w:rStyle w:val="Hyperlink"/>
                  <w:rFonts w:asciiTheme="minorHAnsi" w:hAnsiTheme="minorHAnsi" w:cstheme="minorHAnsi"/>
                  <w:lang w:val="en-PH"/>
                </w:rPr>
                <w:t>https://qas-hrjoboffer.unilab.com.ph/signin-oidc</w:t>
              </w:r>
            </w:hyperlink>
          </w:p>
          <w:p w14:paraId="73390370" w14:textId="77777777" w:rsidR="0036109B" w:rsidRPr="0036109B" w:rsidRDefault="0036109B" w:rsidP="0036109B">
            <w:pPr>
              <w:numPr>
                <w:ilvl w:val="0"/>
                <w:numId w:val="42"/>
              </w:numPr>
              <w:rPr>
                <w:rFonts w:asciiTheme="minorHAnsi" w:hAnsiTheme="minorHAnsi" w:cstheme="minorHAnsi"/>
                <w:lang w:val="en-PH"/>
              </w:rPr>
            </w:pPr>
            <w:r w:rsidRPr="0036109B">
              <w:rPr>
                <w:rFonts w:asciiTheme="minorHAnsi" w:hAnsiTheme="minorHAnsi" w:cstheme="minorHAnsi"/>
                <w:lang w:val="en-PH"/>
              </w:rPr>
              <w:t xml:space="preserve">Local development: </w:t>
            </w:r>
            <w:hyperlink r:id="rId16" w:history="1">
              <w:r w:rsidRPr="0036109B">
                <w:rPr>
                  <w:rStyle w:val="Hyperlink"/>
                  <w:rFonts w:asciiTheme="minorHAnsi" w:hAnsiTheme="minorHAnsi" w:cstheme="minorHAnsi"/>
                  <w:lang w:val="en-PH"/>
                </w:rPr>
                <w:t>https://localhost:5062/signin-oidc</w:t>
              </w:r>
            </w:hyperlink>
          </w:p>
          <w:p w14:paraId="6D45E415"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b/>
                <w:bCs/>
                <w:lang w:val="en-PH"/>
              </w:rPr>
              <w:t>Approval Requested</w:t>
            </w:r>
          </w:p>
          <w:p w14:paraId="2D4BF856" w14:textId="77777777" w:rsidR="0036109B" w:rsidRPr="0036109B" w:rsidRDefault="0036109B" w:rsidP="0036109B">
            <w:pPr>
              <w:rPr>
                <w:rFonts w:asciiTheme="minorHAnsi" w:hAnsiTheme="minorHAnsi" w:cstheme="minorHAnsi"/>
                <w:lang w:val="en-PH"/>
              </w:rPr>
            </w:pPr>
            <w:r w:rsidRPr="0036109B">
              <w:rPr>
                <w:rFonts w:asciiTheme="minorHAnsi" w:hAnsiTheme="minorHAnsi" w:cstheme="minorHAnsi"/>
                <w:lang w:val="en-PH"/>
              </w:rPr>
              <w:t>Approval is requested for the application registration, required consent, and access configuration to enable these functions. Because the application handles candidate information and email content, access should be restricted to authorized personnel and managed in accordance with organizational security and data privacy requirements.</w:t>
            </w:r>
          </w:p>
          <w:p w14:paraId="40569DCC" w14:textId="1DE929AC" w:rsidR="00F47D41" w:rsidRPr="00261D43" w:rsidRDefault="00F47D41" w:rsidP="00F47D41">
            <w:pPr>
              <w:rPr>
                <w:rFonts w:asciiTheme="minorHAnsi" w:hAnsiTheme="minorHAnsi" w:cstheme="minorHAnsi"/>
              </w:rPr>
            </w:pPr>
          </w:p>
          <w:p w14:paraId="0562CB0E" w14:textId="1797D6B4" w:rsidR="004B46AB" w:rsidRPr="00261D43" w:rsidRDefault="004B46AB" w:rsidP="00F47D41">
            <w:pPr>
              <w:rPr>
                <w:rFonts w:asciiTheme="minorHAnsi" w:hAnsiTheme="minorHAnsi" w:cstheme="minorHAnsi"/>
                <w:i w:val="0"/>
                <w:color w:val="808080" w:themeColor="background1" w:themeShade="80"/>
              </w:rPr>
            </w:pPr>
          </w:p>
        </w:tc>
      </w:tr>
    </w:tbl>
    <w:p w14:paraId="469BAAD1" w14:textId="6D62F6A2" w:rsidR="0036411E" w:rsidRPr="00261D43" w:rsidRDefault="0036411E">
      <w:pPr>
        <w:rPr>
          <w:rFonts w:asciiTheme="minorHAnsi" w:hAnsiTheme="minorHAnsi" w:cstheme="minorHAnsi"/>
          <w:color w:val="262626" w:themeColor="text1" w:themeTint="D9"/>
        </w:rPr>
      </w:pPr>
    </w:p>
    <w:p w14:paraId="16DC4AAF" w14:textId="77777777" w:rsidR="004B46AB" w:rsidRPr="00261D43" w:rsidRDefault="004B46AB">
      <w:pPr>
        <w:rPr>
          <w:rFonts w:asciiTheme="minorHAnsi" w:hAnsiTheme="minorHAnsi" w:cstheme="minorHAnsi"/>
          <w:color w:val="262626" w:themeColor="text1" w:themeTint="D9"/>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4869"/>
        <w:gridCol w:w="4869"/>
      </w:tblGrid>
      <w:tr w:rsidR="004D643F" w:rsidRPr="00261D43" w14:paraId="457B118C" w14:textId="77777777" w:rsidTr="55E9894A">
        <w:trPr>
          <w:trHeight w:val="259"/>
        </w:trPr>
        <w:tc>
          <w:tcPr>
            <w:tcW w:w="9738" w:type="dxa"/>
            <w:gridSpan w:val="2"/>
            <w:tcBorders>
              <w:bottom w:val="single" w:sz="4" w:space="0" w:color="C0C0C0"/>
            </w:tcBorders>
            <w:shd w:val="clear" w:color="auto" w:fill="9AB3D2"/>
            <w:vAlign w:val="center"/>
          </w:tcPr>
          <w:p w14:paraId="489224DC" w14:textId="6A9C9C8D" w:rsidR="000C5434" w:rsidRPr="00261D43" w:rsidRDefault="00CE3C13" w:rsidP="003C17DA">
            <w:pPr>
              <w:jc w:val="center"/>
              <w:rPr>
                <w:rFonts w:asciiTheme="minorHAnsi" w:hAnsiTheme="minorHAnsi" w:cstheme="minorHAnsi"/>
                <w:b/>
                <w:i w:val="0"/>
                <w:color w:val="262626" w:themeColor="text1" w:themeTint="D9"/>
              </w:rPr>
            </w:pPr>
            <w:r w:rsidRPr="00261D43">
              <w:rPr>
                <w:rFonts w:asciiTheme="minorHAnsi" w:hAnsiTheme="minorHAnsi" w:cstheme="minorHAnsi"/>
                <w:b/>
                <w:bCs/>
                <w:i w:val="0"/>
              </w:rPr>
              <w:t>SUBMITTED BY</w:t>
            </w:r>
          </w:p>
        </w:tc>
      </w:tr>
      <w:tr w:rsidR="004D643F" w:rsidRPr="00261D43" w14:paraId="6BEF01BE" w14:textId="77777777" w:rsidTr="55E9894A">
        <w:trPr>
          <w:trHeight w:val="737"/>
        </w:trPr>
        <w:tc>
          <w:tcPr>
            <w:tcW w:w="4869" w:type="dxa"/>
            <w:tcBorders>
              <w:top w:val="single" w:sz="4" w:space="0" w:color="C0C0C0"/>
              <w:left w:val="single" w:sz="4" w:space="0" w:color="C0C0C0"/>
              <w:right w:val="nil"/>
            </w:tcBorders>
            <w:vAlign w:val="center"/>
          </w:tcPr>
          <w:p w14:paraId="1E2F352E" w14:textId="5EB1A23A" w:rsidR="005D2CDB" w:rsidRPr="00261D43" w:rsidRDefault="005D2CDB" w:rsidP="55E9894A">
            <w:pPr>
              <w:jc w:val="center"/>
              <w:rPr>
                <w:rFonts w:asciiTheme="minorHAnsi" w:hAnsiTheme="minorHAnsi" w:cstheme="minorHAnsi"/>
                <w:i w:val="0"/>
                <w:noProof/>
                <w:color w:val="262626" w:themeColor="text1" w:themeTint="D9"/>
              </w:rPr>
            </w:pPr>
          </w:p>
          <w:p w14:paraId="62EBF3C5" w14:textId="78E3D84F" w:rsidR="00351381" w:rsidRPr="00261D43" w:rsidRDefault="000A21E1" w:rsidP="00351381">
            <w:pPr>
              <w:jc w:val="center"/>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t>Ramil Laude</w:t>
            </w:r>
          </w:p>
          <w:p w14:paraId="123620DA" w14:textId="77777777" w:rsidR="005D2CDB" w:rsidRPr="00261D43" w:rsidRDefault="0028377D" w:rsidP="003C17DA">
            <w:pPr>
              <w:jc w:val="center"/>
              <w:rPr>
                <w:rFonts w:asciiTheme="minorHAnsi" w:hAnsiTheme="minorHAnsi" w:cstheme="minorHAnsi"/>
                <w:i w:val="0"/>
                <w:color w:val="262626" w:themeColor="text1" w:themeTint="D9"/>
              </w:rPr>
            </w:pPr>
            <w:r w:rsidRPr="00261D43">
              <w:rPr>
                <w:rFonts w:asciiTheme="minorHAnsi" w:hAnsiTheme="minorHAnsi" w:cstheme="minorHAnsi"/>
                <w:i w:val="0"/>
                <w:noProof/>
                <w:color w:val="262626" w:themeColor="text1" w:themeTint="D9"/>
                <w:lang w:val="en-PH" w:eastAsia="en-PH"/>
              </w:rPr>
              <mc:AlternateContent>
                <mc:Choice Requires="wps">
                  <w:drawing>
                    <wp:anchor distT="0" distB="0" distL="114300" distR="114300" simplePos="0" relativeHeight="251658240" behindDoc="0" locked="0" layoutInCell="1" allowOverlap="1" wp14:anchorId="28348459" wp14:editId="07777777">
                      <wp:simplePos x="0" y="0"/>
                      <wp:positionH relativeFrom="column">
                        <wp:posOffset>186055</wp:posOffset>
                      </wp:positionH>
                      <wp:positionV relativeFrom="paragraph">
                        <wp:posOffset>88265</wp:posOffset>
                      </wp:positionV>
                      <wp:extent cx="2639695" cy="0"/>
                      <wp:effectExtent l="0" t="0" r="0" b="0"/>
                      <wp:wrapNone/>
                      <wp:docPr id="5" name="AutoShape 2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96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626F132" id="_x0000_t32" coordsize="21600,21600" o:spt="32" o:oned="t" path="m,l21600,21600e" filled="f">
                      <v:path arrowok="t" fillok="f" o:connecttype="none"/>
                      <o:lock v:ext="edit" shapetype="t"/>
                    </v:shapetype>
                    <v:shape id="AutoShape 2272" o:spid="_x0000_s1026" type="#_x0000_t32" style="position:absolute;margin-left:14.65pt;margin-top:6.95pt;width:207.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"/>
                  </w:pict>
                </mc:Fallback>
              </mc:AlternateContent>
            </w:r>
          </w:p>
          <w:p w14:paraId="4B0D7EE6" w14:textId="7494539E" w:rsidR="005D2CDB" w:rsidRPr="00261D43" w:rsidRDefault="005D2CDB" w:rsidP="003C17DA">
            <w:pPr>
              <w:jc w:val="cente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REQUESTOR</w:t>
            </w:r>
            <w:r w:rsidR="00300E11" w:rsidRPr="00261D43">
              <w:rPr>
                <w:rFonts w:asciiTheme="minorHAnsi" w:hAnsiTheme="minorHAnsi" w:cstheme="minorHAnsi"/>
                <w:b/>
                <w:i w:val="0"/>
                <w:color w:val="262626" w:themeColor="text1" w:themeTint="D9"/>
              </w:rPr>
              <w:t xml:space="preserve"> /ASSIGNEE</w:t>
            </w:r>
          </w:p>
          <w:p w14:paraId="558AF8F7" w14:textId="77777777" w:rsidR="005D2CDB" w:rsidRPr="00261D43" w:rsidRDefault="005D2CDB" w:rsidP="005D2CDB">
            <w:pPr>
              <w:spacing w:after="120"/>
              <w:jc w:val="center"/>
              <w:rPr>
                <w:rFonts w:asciiTheme="minorHAnsi" w:hAnsiTheme="minorHAnsi" w:cstheme="minorHAnsi"/>
                <w:i w:val="0"/>
                <w:color w:val="262626" w:themeColor="text1" w:themeTint="D9"/>
              </w:rPr>
            </w:pPr>
            <w:r w:rsidRPr="00261D43">
              <w:rPr>
                <w:rFonts w:asciiTheme="minorHAnsi" w:hAnsiTheme="minorHAnsi" w:cstheme="minorHAnsi"/>
                <w:color w:val="262626" w:themeColor="text1" w:themeTint="D9"/>
              </w:rPr>
              <w:t>(SIGNATURE OVER PRINTED NAME AND DATE SIGNED)</w:t>
            </w:r>
          </w:p>
        </w:tc>
        <w:tc>
          <w:tcPr>
            <w:tcW w:w="4869" w:type="dxa"/>
            <w:tcBorders>
              <w:top w:val="single" w:sz="4" w:space="0" w:color="C0C0C0"/>
              <w:left w:val="single" w:sz="4" w:space="0" w:color="C0C0C0"/>
              <w:right w:val="single" w:sz="4" w:space="0" w:color="C0C0C0"/>
            </w:tcBorders>
            <w:vAlign w:val="center"/>
          </w:tcPr>
          <w:p w14:paraId="6D98A12B" w14:textId="77777777" w:rsidR="005D2CDB" w:rsidRPr="00261D43" w:rsidRDefault="005D2CDB" w:rsidP="003C17DA">
            <w:pPr>
              <w:jc w:val="center"/>
              <w:rPr>
                <w:rFonts w:asciiTheme="minorHAnsi" w:hAnsiTheme="minorHAnsi" w:cstheme="minorHAnsi"/>
                <w:i w:val="0"/>
                <w:color w:val="262626" w:themeColor="text1" w:themeTint="D9"/>
              </w:rPr>
            </w:pPr>
          </w:p>
          <w:p w14:paraId="2946DB82" w14:textId="54628B80" w:rsidR="00351381" w:rsidRPr="00261D43" w:rsidRDefault="000A21E1" w:rsidP="003C17DA">
            <w:pPr>
              <w:jc w:val="center"/>
              <w:rPr>
                <w:rFonts w:asciiTheme="minorHAnsi" w:hAnsiTheme="minorHAnsi" w:cstheme="minorHAnsi"/>
                <w:i w:val="0"/>
                <w:color w:val="262626" w:themeColor="text1" w:themeTint="D9"/>
              </w:rPr>
            </w:pPr>
            <w:r>
              <w:rPr>
                <w:rFonts w:asciiTheme="minorHAnsi" w:hAnsiTheme="minorHAnsi" w:cstheme="minorHAnsi"/>
                <w:i w:val="0"/>
                <w:color w:val="262626" w:themeColor="text1" w:themeTint="D9"/>
              </w:rPr>
              <w:t>Mariss Ivy Batac</w:t>
            </w:r>
          </w:p>
          <w:p w14:paraId="1E58F360" w14:textId="77777777" w:rsidR="005D2CDB" w:rsidRPr="00261D43" w:rsidRDefault="0028377D" w:rsidP="003C17DA">
            <w:pPr>
              <w:jc w:val="center"/>
              <w:rPr>
                <w:rFonts w:asciiTheme="minorHAnsi" w:hAnsiTheme="minorHAnsi" w:cstheme="minorHAnsi"/>
                <w:i w:val="0"/>
                <w:color w:val="262626" w:themeColor="text1" w:themeTint="D9"/>
              </w:rPr>
            </w:pPr>
            <w:r w:rsidRPr="00261D43">
              <w:rPr>
                <w:rFonts w:asciiTheme="minorHAnsi" w:hAnsiTheme="minorHAnsi" w:cstheme="minorHAnsi"/>
                <w:i w:val="0"/>
                <w:noProof/>
                <w:color w:val="262626" w:themeColor="text1" w:themeTint="D9"/>
                <w:lang w:val="en-PH" w:eastAsia="en-PH"/>
              </w:rPr>
              <mc:AlternateContent>
                <mc:Choice Requires="wps">
                  <w:drawing>
                    <wp:anchor distT="0" distB="0" distL="114300" distR="114300" simplePos="0" relativeHeight="251659264" behindDoc="0" locked="0" layoutInCell="1" allowOverlap="1" wp14:anchorId="25973962" wp14:editId="07777777">
                      <wp:simplePos x="0" y="0"/>
                      <wp:positionH relativeFrom="column">
                        <wp:posOffset>173990</wp:posOffset>
                      </wp:positionH>
                      <wp:positionV relativeFrom="paragraph">
                        <wp:posOffset>101600</wp:posOffset>
                      </wp:positionV>
                      <wp:extent cx="2639695" cy="0"/>
                      <wp:effectExtent l="0" t="0" r="0" b="0"/>
                      <wp:wrapNone/>
                      <wp:docPr id="4" name="AutoShape 2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96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FE4B5A" id="AutoShape 2273" o:spid="_x0000_s1026" type="#_x0000_t32" style="position:absolute;margin-left:13.7pt;margin-top:8pt;width:207.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"/>
                  </w:pict>
                </mc:Fallback>
              </mc:AlternateContent>
            </w:r>
          </w:p>
          <w:p w14:paraId="4C4BFB8D" w14:textId="77777777" w:rsidR="005D2CDB" w:rsidRPr="00261D43" w:rsidRDefault="005D2CDB" w:rsidP="003C17DA">
            <w:pPr>
              <w:jc w:val="cente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COST CENTER</w:t>
            </w:r>
            <w:r w:rsidR="00E15F06" w:rsidRPr="00261D43">
              <w:rPr>
                <w:rFonts w:asciiTheme="minorHAnsi" w:hAnsiTheme="minorHAnsi" w:cstheme="minorHAnsi"/>
                <w:b/>
                <w:i w:val="0"/>
                <w:color w:val="262626" w:themeColor="text1" w:themeTint="D9"/>
              </w:rPr>
              <w:t xml:space="preserve"> OWNER</w:t>
            </w:r>
            <w:r w:rsidRPr="00261D43">
              <w:rPr>
                <w:rFonts w:asciiTheme="minorHAnsi" w:hAnsiTheme="minorHAnsi" w:cstheme="minorHAnsi"/>
                <w:b/>
                <w:i w:val="0"/>
                <w:color w:val="262626" w:themeColor="text1" w:themeTint="D9"/>
              </w:rPr>
              <w:t>/DIVISION HEAD</w:t>
            </w:r>
          </w:p>
          <w:p w14:paraId="2AC7F196" w14:textId="77777777" w:rsidR="005D2CDB" w:rsidRPr="00261D43" w:rsidRDefault="005D2CDB" w:rsidP="005D2CDB">
            <w:pPr>
              <w:spacing w:after="120"/>
              <w:jc w:val="center"/>
              <w:rPr>
                <w:rFonts w:asciiTheme="minorHAnsi" w:hAnsiTheme="minorHAnsi" w:cstheme="minorHAnsi"/>
                <w:i w:val="0"/>
                <w:color w:val="262626" w:themeColor="text1" w:themeTint="D9"/>
              </w:rPr>
            </w:pPr>
            <w:r w:rsidRPr="00261D43">
              <w:rPr>
                <w:rFonts w:asciiTheme="minorHAnsi" w:hAnsiTheme="minorHAnsi" w:cstheme="minorHAnsi"/>
                <w:color w:val="262626" w:themeColor="text1" w:themeTint="D9"/>
              </w:rPr>
              <w:t>(SIGNATURE OVER PRINTED NAME AND DATE SIGNED)</w:t>
            </w:r>
          </w:p>
        </w:tc>
      </w:tr>
    </w:tbl>
    <w:p w14:paraId="5997CC1D" w14:textId="7BF8912D" w:rsidR="00165855" w:rsidRPr="00261D43" w:rsidRDefault="00165855">
      <w:pPr>
        <w:rPr>
          <w:rFonts w:asciiTheme="minorHAnsi" w:hAnsiTheme="minorHAnsi" w:cstheme="minorHAnsi"/>
          <w:color w:val="262626" w:themeColor="text1" w:themeTint="D9"/>
        </w:rPr>
      </w:pPr>
    </w:p>
    <w:p w14:paraId="017359CB" w14:textId="61721336" w:rsidR="00E3034E" w:rsidRPr="00261D43" w:rsidRDefault="00E3034E">
      <w:pPr>
        <w:rPr>
          <w:rFonts w:asciiTheme="minorHAnsi" w:hAnsiTheme="minorHAnsi" w:cstheme="minorHAnsi"/>
          <w:color w:val="262626" w:themeColor="text1" w:themeTint="D9"/>
        </w:rPr>
      </w:pPr>
    </w:p>
    <w:p w14:paraId="3F5A9106" w14:textId="77777777" w:rsidR="00E3034E" w:rsidRPr="00261D43" w:rsidRDefault="00E3034E">
      <w:pPr>
        <w:rPr>
          <w:rFonts w:asciiTheme="minorHAnsi" w:hAnsiTheme="minorHAnsi" w:cstheme="minorHAnsi"/>
          <w:color w:val="262626" w:themeColor="text1" w:themeTint="D9"/>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738"/>
      </w:tblGrid>
      <w:tr w:rsidR="004D643F" w:rsidRPr="00261D43" w14:paraId="72B9AFEC" w14:textId="77777777" w:rsidTr="00FE0E34">
        <w:trPr>
          <w:trHeight w:val="259"/>
        </w:trPr>
        <w:tc>
          <w:tcPr>
            <w:tcW w:w="9738" w:type="dxa"/>
            <w:tcBorders>
              <w:top w:val="single" w:sz="4" w:space="0" w:color="FFFFFF" w:themeColor="background1"/>
              <w:left w:val="single" w:sz="4" w:space="0" w:color="FFFFFF" w:themeColor="background1"/>
              <w:bottom w:val="single" w:sz="4" w:space="0" w:color="C0C0C0"/>
              <w:right w:val="single" w:sz="4" w:space="0" w:color="FFFFFF" w:themeColor="background1"/>
            </w:tcBorders>
            <w:shd w:val="clear" w:color="auto" w:fill="244061"/>
            <w:vAlign w:val="center"/>
          </w:tcPr>
          <w:p w14:paraId="2ECC67DF" w14:textId="54ADC776" w:rsidR="00416EA8" w:rsidRPr="00261D43" w:rsidRDefault="00FF21C2" w:rsidP="00FF21C2">
            <w:pPr>
              <w:jc w:val="center"/>
              <w:rPr>
                <w:rFonts w:asciiTheme="minorHAnsi" w:hAnsiTheme="minorHAnsi" w:cstheme="minorHAnsi"/>
                <w:b/>
                <w:bCs/>
                <w:i w:val="0"/>
                <w:color w:val="FFFFFF" w:themeColor="background1"/>
              </w:rPr>
            </w:pPr>
            <w:r w:rsidRPr="00261D43">
              <w:rPr>
                <w:rFonts w:asciiTheme="minorHAnsi" w:hAnsiTheme="minorHAnsi" w:cstheme="minorHAnsi"/>
                <w:b/>
                <w:bCs/>
                <w:i w:val="0"/>
              </w:rPr>
              <w:t>For CIT Only: Do not write beyond this point</w:t>
            </w:r>
          </w:p>
        </w:tc>
      </w:tr>
    </w:tbl>
    <w:p w14:paraId="589EEFBD" w14:textId="77777777" w:rsidR="00416EA8" w:rsidRPr="00261D43" w:rsidRDefault="00416EA8" w:rsidP="00416EA8">
      <w:pPr>
        <w:rPr>
          <w:rFonts w:asciiTheme="minorHAnsi" w:hAnsiTheme="minorHAnsi" w:cstheme="minorHAnsi"/>
          <w:color w:val="FFFFFF" w:themeColor="background1"/>
        </w:rPr>
      </w:pPr>
    </w:p>
    <w:tbl>
      <w:tblPr>
        <w:tblW w:w="97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4869"/>
        <w:gridCol w:w="4869"/>
      </w:tblGrid>
      <w:tr w:rsidR="004D643F" w:rsidRPr="00261D43" w14:paraId="512D2AEE" w14:textId="77777777" w:rsidTr="55E9894A">
        <w:trPr>
          <w:trHeight w:val="259"/>
        </w:trPr>
        <w:tc>
          <w:tcPr>
            <w:tcW w:w="9738" w:type="dxa"/>
            <w:gridSpan w:val="2"/>
            <w:tcBorders>
              <w:top w:val="single" w:sz="4" w:space="0" w:color="FFFFFF" w:themeColor="background1"/>
              <w:left w:val="single" w:sz="4" w:space="0" w:color="FFFFFF" w:themeColor="background1"/>
              <w:bottom w:val="single" w:sz="4" w:space="0" w:color="C0C0C0"/>
              <w:right w:val="single" w:sz="4" w:space="0" w:color="FFFFFF" w:themeColor="background1"/>
            </w:tcBorders>
            <w:shd w:val="clear" w:color="auto" w:fill="9AB3D2"/>
            <w:vAlign w:val="center"/>
          </w:tcPr>
          <w:p w14:paraId="645FFB00" w14:textId="20B8CE1B" w:rsidR="00416EA8" w:rsidRPr="00261D43" w:rsidRDefault="00CE3C13" w:rsidP="00FE0E34">
            <w:pPr>
              <w:jc w:val="center"/>
              <w:rPr>
                <w:rFonts w:asciiTheme="minorHAnsi" w:hAnsiTheme="minorHAnsi" w:cstheme="minorHAnsi"/>
                <w:b/>
                <w:i w:val="0"/>
                <w:smallCaps/>
                <w:color w:val="262626" w:themeColor="text1" w:themeTint="D9"/>
                <w:w w:val="150"/>
              </w:rPr>
            </w:pPr>
            <w:r w:rsidRPr="00261D43">
              <w:rPr>
                <w:rFonts w:asciiTheme="minorHAnsi" w:hAnsiTheme="minorHAnsi" w:cstheme="minorHAnsi"/>
                <w:b/>
                <w:bCs/>
                <w:i w:val="0"/>
              </w:rPr>
              <w:lastRenderedPageBreak/>
              <w:t>EVALUATION AND RECOMMENDATION</w:t>
            </w:r>
          </w:p>
        </w:tc>
      </w:tr>
      <w:tr w:rsidR="004D643F" w:rsidRPr="00261D43" w14:paraId="5D6DF27A" w14:textId="77777777" w:rsidTr="55E9894A">
        <w:trPr>
          <w:trHeight w:val="1480"/>
        </w:trPr>
        <w:tc>
          <w:tcPr>
            <w:tcW w:w="9738" w:type="dxa"/>
            <w:gridSpan w:val="2"/>
            <w:tcBorders>
              <w:top w:val="single" w:sz="4" w:space="0" w:color="C0C0C0"/>
              <w:left w:val="single" w:sz="4" w:space="0" w:color="C0C0C0"/>
              <w:bottom w:val="single" w:sz="4" w:space="0" w:color="C0C0C0"/>
              <w:right w:val="single" w:sz="4" w:space="0" w:color="C0C0C0"/>
            </w:tcBorders>
          </w:tcPr>
          <w:p w14:paraId="1C466CF0" w14:textId="6D27FA73" w:rsidR="00416EA8" w:rsidRPr="005A328D" w:rsidRDefault="00416EA8" w:rsidP="55E9894A">
            <w:pPr>
              <w:rPr>
                <w:rFonts w:asciiTheme="minorHAnsi" w:hAnsiTheme="minorHAnsi" w:cstheme="minorHAnsi"/>
                <w:b/>
                <w:bCs/>
                <w:i w:val="0"/>
                <w:noProof/>
                <w:color w:val="262626" w:themeColor="text1" w:themeTint="D9"/>
              </w:rPr>
            </w:pPr>
          </w:p>
          <w:p w14:paraId="54CDEC0F" w14:textId="77777777" w:rsidR="00416EA8" w:rsidRPr="005A328D" w:rsidRDefault="00416EA8" w:rsidP="00FE0E34">
            <w:pPr>
              <w:rPr>
                <w:rFonts w:asciiTheme="minorHAnsi" w:hAnsiTheme="minorHAnsi" w:cstheme="minorHAnsi"/>
                <w:b/>
                <w:bCs/>
                <w:i w:val="0"/>
                <w:color w:val="262626" w:themeColor="text1" w:themeTint="D9"/>
              </w:rPr>
            </w:pPr>
          </w:p>
          <w:p w14:paraId="7329CCC0" w14:textId="77777777" w:rsidR="000A3036" w:rsidRPr="005A328D" w:rsidRDefault="000A3036" w:rsidP="55E9894A">
            <w:pPr>
              <w:jc w:val="center"/>
              <w:rPr>
                <w:rFonts w:asciiTheme="minorHAnsi" w:hAnsiTheme="minorHAnsi" w:cstheme="minorHAnsi"/>
                <w:b/>
                <w:bCs/>
                <w:i w:val="0"/>
                <w:color w:val="262626" w:themeColor="text1" w:themeTint="D9"/>
              </w:rPr>
            </w:pPr>
          </w:p>
          <w:p w14:paraId="290EB3B2" w14:textId="77777777" w:rsidR="000A3036" w:rsidRPr="005A328D" w:rsidRDefault="000A3036" w:rsidP="55E9894A">
            <w:pPr>
              <w:jc w:val="center"/>
              <w:rPr>
                <w:rFonts w:asciiTheme="minorHAnsi" w:hAnsiTheme="minorHAnsi" w:cstheme="minorHAnsi"/>
                <w:b/>
                <w:bCs/>
                <w:i w:val="0"/>
                <w:color w:val="262626" w:themeColor="text1" w:themeTint="D9"/>
              </w:rPr>
            </w:pPr>
          </w:p>
          <w:p w14:paraId="77A19B99" w14:textId="77777777" w:rsidR="000A3036" w:rsidRPr="005A328D" w:rsidRDefault="000A3036" w:rsidP="55E9894A">
            <w:pPr>
              <w:jc w:val="center"/>
              <w:rPr>
                <w:rFonts w:asciiTheme="minorHAnsi" w:hAnsiTheme="minorHAnsi" w:cstheme="minorHAnsi"/>
                <w:b/>
                <w:bCs/>
                <w:i w:val="0"/>
                <w:color w:val="262626" w:themeColor="text1" w:themeTint="D9"/>
              </w:rPr>
            </w:pPr>
          </w:p>
          <w:p w14:paraId="6FA73B93" w14:textId="77777777" w:rsidR="000A3036" w:rsidRPr="005A328D" w:rsidRDefault="000A3036" w:rsidP="55E9894A">
            <w:pPr>
              <w:jc w:val="center"/>
              <w:rPr>
                <w:rFonts w:asciiTheme="minorHAnsi" w:hAnsiTheme="minorHAnsi" w:cstheme="minorHAnsi"/>
                <w:b/>
                <w:bCs/>
                <w:i w:val="0"/>
                <w:color w:val="262626" w:themeColor="text1" w:themeTint="D9"/>
              </w:rPr>
            </w:pPr>
          </w:p>
          <w:p w14:paraId="7549C286" w14:textId="4992766C" w:rsidR="00416EA8" w:rsidRDefault="000A3036" w:rsidP="55E9894A">
            <w:pPr>
              <w:jc w:val="center"/>
              <w:rPr>
                <w:rFonts w:asciiTheme="minorHAnsi" w:hAnsiTheme="minorHAnsi" w:cstheme="minorHAnsi"/>
                <w:b/>
                <w:bCs/>
                <w:iCs/>
                <w:color w:val="262626" w:themeColor="text1" w:themeTint="D9"/>
              </w:rPr>
            </w:pPr>
            <w:r w:rsidRPr="005A328D">
              <w:rPr>
                <w:rFonts w:asciiTheme="minorHAnsi" w:hAnsiTheme="minorHAnsi" w:cstheme="minorHAnsi"/>
                <w:b/>
                <w:bCs/>
                <w:iCs/>
                <w:color w:val="262626" w:themeColor="text1" w:themeTint="D9"/>
              </w:rPr>
              <w:t xml:space="preserve">*Please note that this ITRF is </w:t>
            </w:r>
            <w:r w:rsidR="005D7C95">
              <w:rPr>
                <w:rFonts w:asciiTheme="minorHAnsi" w:hAnsiTheme="minorHAnsi" w:cstheme="minorHAnsi"/>
                <w:b/>
                <w:bCs/>
                <w:iCs/>
                <w:color w:val="262626" w:themeColor="text1" w:themeTint="D9"/>
              </w:rPr>
              <w:t>v</w:t>
            </w:r>
            <w:r w:rsidR="002F47BC">
              <w:rPr>
                <w:rFonts w:asciiTheme="minorHAnsi" w:hAnsiTheme="minorHAnsi" w:cstheme="minorHAnsi"/>
                <w:b/>
                <w:bCs/>
                <w:iCs/>
                <w:color w:val="262626" w:themeColor="text1" w:themeTint="D9"/>
              </w:rPr>
              <w:t xml:space="preserve">alid </w:t>
            </w:r>
            <w:r w:rsidR="005D7C95">
              <w:rPr>
                <w:rFonts w:asciiTheme="minorHAnsi" w:hAnsiTheme="minorHAnsi" w:cstheme="minorHAnsi"/>
                <w:b/>
                <w:bCs/>
                <w:iCs/>
                <w:color w:val="262626" w:themeColor="text1" w:themeTint="D9"/>
              </w:rPr>
              <w:t>up to 3 years</w:t>
            </w:r>
            <w:r w:rsidR="00AD72A0">
              <w:rPr>
                <w:rFonts w:asciiTheme="minorHAnsi" w:hAnsiTheme="minorHAnsi" w:cstheme="minorHAnsi"/>
                <w:b/>
                <w:bCs/>
                <w:iCs/>
                <w:color w:val="262626" w:themeColor="text1" w:themeTint="D9"/>
              </w:rPr>
              <w:t xml:space="preserve"> </w:t>
            </w:r>
            <w:r w:rsidR="002F47BC">
              <w:rPr>
                <w:rFonts w:asciiTheme="minorHAnsi" w:hAnsiTheme="minorHAnsi" w:cstheme="minorHAnsi"/>
                <w:b/>
                <w:bCs/>
                <w:iCs/>
                <w:color w:val="262626" w:themeColor="text1" w:themeTint="D9"/>
              </w:rPr>
              <w:t>until</w:t>
            </w:r>
            <w:r w:rsidR="00AC5E22">
              <w:rPr>
                <w:rFonts w:asciiTheme="minorHAnsi" w:hAnsiTheme="minorHAnsi" w:cstheme="minorHAnsi"/>
                <w:b/>
                <w:bCs/>
                <w:iCs/>
                <w:color w:val="262626" w:themeColor="text1" w:themeTint="D9"/>
              </w:rPr>
              <w:t xml:space="preserve">: </w:t>
            </w:r>
            <w:r w:rsidR="002221C5">
              <w:rPr>
                <w:rFonts w:asciiTheme="minorHAnsi" w:hAnsiTheme="minorHAnsi" w:cstheme="minorHAnsi"/>
                <w:b/>
                <w:bCs/>
                <w:iCs/>
                <w:color w:val="262626" w:themeColor="text1" w:themeTint="D9"/>
              </w:rPr>
              <w:t>____________</w:t>
            </w:r>
            <w:r w:rsidR="00AD72A0">
              <w:rPr>
                <w:rFonts w:asciiTheme="minorHAnsi" w:hAnsiTheme="minorHAnsi" w:cstheme="minorHAnsi"/>
                <w:b/>
                <w:bCs/>
                <w:iCs/>
                <w:color w:val="262626" w:themeColor="text1" w:themeTint="D9"/>
              </w:rPr>
              <w:t>___</w:t>
            </w:r>
          </w:p>
          <w:p w14:paraId="7AE5D01D" w14:textId="0E211CD8" w:rsidR="005A328D" w:rsidRPr="005A328D" w:rsidRDefault="005A328D" w:rsidP="55E9894A">
            <w:pPr>
              <w:jc w:val="center"/>
              <w:rPr>
                <w:rFonts w:asciiTheme="minorHAnsi" w:hAnsiTheme="minorHAnsi" w:cstheme="minorHAnsi"/>
                <w:b/>
                <w:bCs/>
                <w:i w:val="0"/>
                <w:color w:val="262626" w:themeColor="text1" w:themeTint="D9"/>
              </w:rPr>
            </w:pPr>
          </w:p>
        </w:tc>
      </w:tr>
      <w:tr w:rsidR="00AE3B45" w:rsidRPr="00261D43" w14:paraId="21256AB5" w14:textId="77777777" w:rsidTr="55E9894A">
        <w:trPr>
          <w:trHeight w:val="259"/>
        </w:trPr>
        <w:tc>
          <w:tcPr>
            <w:tcW w:w="9738" w:type="dxa"/>
            <w:gridSpan w:val="2"/>
            <w:tcBorders>
              <w:top w:val="single" w:sz="4" w:space="0" w:color="FFFFFF" w:themeColor="background1"/>
            </w:tcBorders>
            <w:shd w:val="clear" w:color="auto" w:fill="9AB3D2"/>
            <w:vAlign w:val="center"/>
          </w:tcPr>
          <w:p w14:paraId="70FFD1ED" w14:textId="78F411CB" w:rsidR="00AE3B45" w:rsidRPr="00261D43" w:rsidRDefault="00AE3B45" w:rsidP="00CA0A01">
            <w:pPr>
              <w:jc w:val="center"/>
              <w:rPr>
                <w:rFonts w:asciiTheme="minorHAnsi" w:hAnsiTheme="minorHAnsi" w:cstheme="minorHAnsi"/>
                <w:b/>
                <w:bCs/>
                <w:i w:val="0"/>
                <w:smallCaps/>
                <w:color w:val="262626" w:themeColor="text1" w:themeTint="D9"/>
                <w:w w:val="150"/>
              </w:rPr>
            </w:pPr>
            <w:r w:rsidRPr="00261D43">
              <w:rPr>
                <w:rFonts w:asciiTheme="minorHAnsi" w:hAnsiTheme="minorHAnsi" w:cstheme="minorHAnsi"/>
                <w:b/>
                <w:bCs/>
                <w:i w:val="0"/>
              </w:rPr>
              <w:t>C</w:t>
            </w:r>
            <w:r w:rsidR="00CA0A01" w:rsidRPr="00261D43">
              <w:rPr>
                <w:rFonts w:asciiTheme="minorHAnsi" w:hAnsiTheme="minorHAnsi" w:cstheme="minorHAnsi"/>
                <w:b/>
                <w:bCs/>
                <w:i w:val="0"/>
              </w:rPr>
              <w:t>ORPORATE INFORMATION TECHNOLOGY</w:t>
            </w:r>
          </w:p>
        </w:tc>
      </w:tr>
      <w:tr w:rsidR="00AE3B45" w:rsidRPr="00261D43" w14:paraId="37355682" w14:textId="77777777" w:rsidTr="55E9894A">
        <w:trPr>
          <w:trHeight w:val="259"/>
        </w:trPr>
        <w:tc>
          <w:tcPr>
            <w:tcW w:w="4869" w:type="dxa"/>
            <w:vAlign w:val="center"/>
          </w:tcPr>
          <w:p w14:paraId="51F4938B" w14:textId="77777777" w:rsidR="00AE3B45" w:rsidRPr="00261D43" w:rsidRDefault="00AE3B45" w:rsidP="00AE3B45">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Reviewed by:</w:t>
            </w:r>
          </w:p>
          <w:p w14:paraId="2ECD0A2C" w14:textId="77777777" w:rsidR="00AE3B45" w:rsidRPr="00261D43" w:rsidRDefault="00AE3B45" w:rsidP="00AE3B45">
            <w:pPr>
              <w:jc w:val="center"/>
              <w:rPr>
                <w:rFonts w:asciiTheme="minorHAnsi" w:hAnsiTheme="minorHAnsi" w:cstheme="minorHAnsi"/>
                <w:i w:val="0"/>
                <w:color w:val="262626" w:themeColor="text1" w:themeTint="D9"/>
              </w:rPr>
            </w:pPr>
          </w:p>
          <w:p w14:paraId="0B0C0930" w14:textId="77777777" w:rsidR="00AE3B45" w:rsidRPr="00261D43" w:rsidRDefault="00AE3B45" w:rsidP="00AE3B45">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 xml:space="preserve">                                    </w:t>
            </w:r>
          </w:p>
          <w:p w14:paraId="67C929B0" w14:textId="77777777" w:rsidR="00AE3B45" w:rsidRPr="00261D43" w:rsidRDefault="00AE3B45" w:rsidP="00AE3B45">
            <w:pPr>
              <w:rPr>
                <w:rFonts w:asciiTheme="minorHAnsi" w:hAnsiTheme="minorHAnsi" w:cstheme="minorHAnsi"/>
                <w:i w:val="0"/>
                <w:color w:val="262626" w:themeColor="text1" w:themeTint="D9"/>
              </w:rPr>
            </w:pPr>
            <w:r w:rsidRPr="00261D43">
              <w:rPr>
                <w:rFonts w:asciiTheme="minorHAnsi" w:hAnsiTheme="minorHAnsi" w:cstheme="minorHAnsi"/>
                <w:i w:val="0"/>
                <w:noProof/>
                <w:color w:val="262626" w:themeColor="text1" w:themeTint="D9"/>
                <w:lang w:val="en-PH" w:eastAsia="en-PH"/>
              </w:rPr>
              <mc:AlternateContent>
                <mc:Choice Requires="wps">
                  <w:drawing>
                    <wp:anchor distT="0" distB="0" distL="114300" distR="114300" simplePos="0" relativeHeight="251670528" behindDoc="0" locked="0" layoutInCell="1" allowOverlap="1" wp14:anchorId="14448ECC" wp14:editId="2526EC39">
                      <wp:simplePos x="0" y="0"/>
                      <wp:positionH relativeFrom="column">
                        <wp:posOffset>180975</wp:posOffset>
                      </wp:positionH>
                      <wp:positionV relativeFrom="paragraph">
                        <wp:posOffset>117475</wp:posOffset>
                      </wp:positionV>
                      <wp:extent cx="2639695" cy="0"/>
                      <wp:effectExtent l="0" t="0" r="0" b="0"/>
                      <wp:wrapNone/>
                      <wp:docPr id="2" name="AutoShape 2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96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671E48" id="AutoShape 2270" o:spid="_x0000_s1026" type="#_x0000_t32" style="position:absolute;margin-left:14.25pt;margin-top:9.25pt;width:207.8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"/>
                  </w:pict>
                </mc:Fallback>
              </mc:AlternateContent>
            </w:r>
          </w:p>
          <w:p w14:paraId="2B512812" w14:textId="77777777" w:rsidR="00AE3B45" w:rsidRPr="00261D43" w:rsidRDefault="00AE3B45" w:rsidP="00AE3B45">
            <w:pPr>
              <w:jc w:val="cente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AUTHORIZED SIGNATORY ONLY</w:t>
            </w:r>
          </w:p>
          <w:p w14:paraId="637AF9ED" w14:textId="77777777" w:rsidR="00AE3B45" w:rsidRPr="00261D43" w:rsidRDefault="00AE3B45" w:rsidP="00AE3B45">
            <w:pPr>
              <w:spacing w:after="120"/>
              <w:jc w:val="center"/>
              <w:rPr>
                <w:rFonts w:asciiTheme="minorHAnsi" w:hAnsiTheme="minorHAnsi" w:cstheme="minorHAnsi"/>
                <w:i w:val="0"/>
                <w:color w:val="262626" w:themeColor="text1" w:themeTint="D9"/>
              </w:rPr>
            </w:pPr>
            <w:r w:rsidRPr="00261D43">
              <w:rPr>
                <w:rFonts w:asciiTheme="minorHAnsi" w:hAnsiTheme="minorHAnsi" w:cstheme="minorHAnsi"/>
                <w:color w:val="262626" w:themeColor="text1" w:themeTint="D9"/>
              </w:rPr>
              <w:t>(SIGNATURE OVER PRINTED NAME AND DATE SIGNED)</w:t>
            </w:r>
          </w:p>
        </w:tc>
        <w:tc>
          <w:tcPr>
            <w:tcW w:w="4869" w:type="dxa"/>
            <w:vAlign w:val="center"/>
          </w:tcPr>
          <w:p w14:paraId="7FD2EC8F" w14:textId="77777777" w:rsidR="00AE3B45" w:rsidRPr="00261D43" w:rsidRDefault="00AE3B45" w:rsidP="00AE3B45">
            <w:pPr>
              <w:rPr>
                <w:rFonts w:asciiTheme="minorHAnsi" w:hAnsiTheme="minorHAnsi" w:cstheme="minorHAnsi"/>
                <w:i w:val="0"/>
                <w:color w:val="262626" w:themeColor="text1" w:themeTint="D9"/>
              </w:rPr>
            </w:pPr>
            <w:r w:rsidRPr="00261D43">
              <w:rPr>
                <w:rFonts w:asciiTheme="minorHAnsi" w:hAnsiTheme="minorHAnsi" w:cstheme="minorHAnsi"/>
                <w:i w:val="0"/>
                <w:color w:val="262626" w:themeColor="text1" w:themeTint="D9"/>
              </w:rPr>
              <w:t>Approved by:</w:t>
            </w:r>
          </w:p>
          <w:p w14:paraId="59CA26A1" w14:textId="77777777" w:rsidR="00AE3B45" w:rsidRPr="00261D43" w:rsidRDefault="00AE3B45" w:rsidP="00AE3B45">
            <w:pPr>
              <w:jc w:val="center"/>
              <w:rPr>
                <w:rFonts w:asciiTheme="minorHAnsi" w:hAnsiTheme="minorHAnsi" w:cstheme="minorHAnsi"/>
                <w:i w:val="0"/>
                <w:color w:val="262626" w:themeColor="text1" w:themeTint="D9"/>
              </w:rPr>
            </w:pPr>
          </w:p>
          <w:p w14:paraId="3B38D1EB" w14:textId="77777777" w:rsidR="00AE3B45" w:rsidRPr="00261D43" w:rsidRDefault="00AE3B45" w:rsidP="00AE3B45">
            <w:pPr>
              <w:jc w:val="center"/>
              <w:rPr>
                <w:rFonts w:asciiTheme="minorHAnsi" w:hAnsiTheme="minorHAnsi" w:cstheme="minorHAnsi"/>
                <w:i w:val="0"/>
                <w:color w:val="262626" w:themeColor="text1" w:themeTint="D9"/>
              </w:rPr>
            </w:pPr>
          </w:p>
          <w:p w14:paraId="0DD9FFA3" w14:textId="77777777" w:rsidR="00AE3B45" w:rsidRPr="00261D43" w:rsidRDefault="00AE3B45" w:rsidP="00AE3B45">
            <w:pPr>
              <w:jc w:val="center"/>
              <w:rPr>
                <w:rFonts w:asciiTheme="minorHAnsi" w:hAnsiTheme="minorHAnsi" w:cstheme="minorHAnsi"/>
                <w:i w:val="0"/>
                <w:color w:val="262626" w:themeColor="text1" w:themeTint="D9"/>
              </w:rPr>
            </w:pPr>
            <w:r w:rsidRPr="00261D43">
              <w:rPr>
                <w:rFonts w:asciiTheme="minorHAnsi" w:hAnsiTheme="minorHAnsi" w:cstheme="minorHAnsi"/>
                <w:i w:val="0"/>
                <w:noProof/>
                <w:color w:val="262626" w:themeColor="text1" w:themeTint="D9"/>
                <w:lang w:val="en-PH" w:eastAsia="en-PH"/>
              </w:rPr>
              <mc:AlternateContent>
                <mc:Choice Requires="wps">
                  <w:drawing>
                    <wp:anchor distT="0" distB="0" distL="114300" distR="114300" simplePos="0" relativeHeight="251671552" behindDoc="0" locked="0" layoutInCell="1" allowOverlap="1" wp14:anchorId="6140FE74" wp14:editId="156E8761">
                      <wp:simplePos x="0" y="0"/>
                      <wp:positionH relativeFrom="column">
                        <wp:posOffset>170815</wp:posOffset>
                      </wp:positionH>
                      <wp:positionV relativeFrom="paragraph">
                        <wp:posOffset>107315</wp:posOffset>
                      </wp:positionV>
                      <wp:extent cx="2639695" cy="0"/>
                      <wp:effectExtent l="0" t="0" r="0" b="0"/>
                      <wp:wrapNone/>
                      <wp:docPr id="1" name="AutoShape 2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96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868360" id="AutoShape 2271" o:spid="_x0000_s1026" type="#_x0000_t32" style="position:absolute;margin-left:13.45pt;margin-top:8.45pt;width:207.8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"/>
                  </w:pict>
                </mc:Fallback>
              </mc:AlternateContent>
            </w:r>
          </w:p>
          <w:p w14:paraId="7F30CCD4" w14:textId="77777777" w:rsidR="00AE3B45" w:rsidRPr="00261D43" w:rsidRDefault="00AE3B45" w:rsidP="00AE3B45">
            <w:pPr>
              <w:jc w:val="center"/>
              <w:rPr>
                <w:rFonts w:asciiTheme="minorHAnsi" w:hAnsiTheme="minorHAnsi" w:cstheme="minorHAnsi"/>
                <w:b/>
                <w:i w:val="0"/>
                <w:color w:val="262626" w:themeColor="text1" w:themeTint="D9"/>
              </w:rPr>
            </w:pPr>
            <w:r w:rsidRPr="00261D43">
              <w:rPr>
                <w:rFonts w:asciiTheme="minorHAnsi" w:hAnsiTheme="minorHAnsi" w:cstheme="minorHAnsi"/>
                <w:b/>
                <w:i w:val="0"/>
                <w:color w:val="262626" w:themeColor="text1" w:themeTint="D9"/>
              </w:rPr>
              <w:t>AUTHORIZED SIGNATORY ONLY</w:t>
            </w:r>
          </w:p>
          <w:p w14:paraId="0E2EDF33" w14:textId="77777777" w:rsidR="00AE3B45" w:rsidRPr="00261D43" w:rsidRDefault="00AE3B45" w:rsidP="00AE3B45">
            <w:pPr>
              <w:spacing w:after="120"/>
              <w:jc w:val="center"/>
              <w:rPr>
                <w:rFonts w:asciiTheme="minorHAnsi" w:hAnsiTheme="minorHAnsi" w:cstheme="minorHAnsi"/>
                <w:i w:val="0"/>
                <w:color w:val="262626" w:themeColor="text1" w:themeTint="D9"/>
              </w:rPr>
            </w:pPr>
            <w:r w:rsidRPr="00261D43">
              <w:rPr>
                <w:rFonts w:asciiTheme="minorHAnsi" w:hAnsiTheme="minorHAnsi" w:cstheme="minorHAnsi"/>
                <w:color w:val="262626" w:themeColor="text1" w:themeTint="D9"/>
              </w:rPr>
              <w:t>(SIGNATURE OVER PRINTED NAME AND DATE SIGNED)</w:t>
            </w:r>
          </w:p>
        </w:tc>
      </w:tr>
    </w:tbl>
    <w:p w14:paraId="59C8EF29" w14:textId="28E76A5F" w:rsidR="009025B8" w:rsidRPr="00261D43" w:rsidRDefault="009025B8" w:rsidP="00351381">
      <w:pPr>
        <w:rPr>
          <w:rFonts w:asciiTheme="minorHAnsi" w:hAnsiTheme="minorHAnsi" w:cstheme="minorHAnsi"/>
          <w:color w:val="262626" w:themeColor="text1" w:themeTint="D9"/>
        </w:rPr>
      </w:pPr>
    </w:p>
    <w:p w14:paraId="314EB435" w14:textId="3F0F0223" w:rsidR="00A27EF1" w:rsidRPr="00261D43" w:rsidRDefault="00A27EF1" w:rsidP="00351381">
      <w:pPr>
        <w:rPr>
          <w:rFonts w:asciiTheme="minorHAnsi" w:hAnsiTheme="minorHAnsi" w:cstheme="minorHAnsi"/>
          <w:color w:val="262626" w:themeColor="text1" w:themeTint="D9"/>
        </w:rPr>
      </w:pPr>
    </w:p>
    <w:sectPr w:rsidR="00A27EF1" w:rsidRPr="00261D43" w:rsidSect="007E2788">
      <w:headerReference w:type="default" r:id="rId17"/>
      <w:footerReference w:type="default" r:id="rId18"/>
      <w:footerReference w:type="first" r:id="rId19"/>
      <w:pgSz w:w="12240" w:h="15840" w:code="1"/>
      <w:pgMar w:top="862" w:right="1440" w:bottom="10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74D7B" w14:textId="77777777" w:rsidR="000441E9" w:rsidRDefault="000441E9">
      <w:r>
        <w:separator/>
      </w:r>
    </w:p>
  </w:endnote>
  <w:endnote w:type="continuationSeparator" w:id="0">
    <w:p w14:paraId="540C9E40" w14:textId="77777777" w:rsidR="000441E9" w:rsidRDefault="00044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w:panose1 w:val="02020603050405020304"/>
    <w:charset w:val="00"/>
    <w:family w:val="auto"/>
    <w:pitch w:val="variable"/>
    <w:sig w:usb0="E00002FF" w:usb1="5000205A" w:usb2="00000000" w:usb3="00000000" w:csb0="0000019F" w:csb1="00000000"/>
  </w:font>
  <w:font w:name="Cupertino">
    <w:charset w:val="00"/>
    <w:family w:val="auto"/>
    <w:pitch w:val="variable"/>
    <w:sig w:usb0="00000003" w:usb1="00000000" w:usb2="00000000" w:usb3="00000000" w:csb0="00000001" w:csb1="00000000"/>
  </w:font>
  <w:font w:name="Palatino">
    <w:panose1 w:val="00000000000000000000"/>
    <w:charset w:val="4D"/>
    <w:family w:val="auto"/>
    <w:notTrueType/>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E64E6" w14:textId="15E51DF7" w:rsidR="005D2CDB" w:rsidRPr="00817B67" w:rsidRDefault="005D2CDB" w:rsidP="00BF19A1">
    <w:pPr>
      <w:pStyle w:val="NSCFooter"/>
      <w:tabs>
        <w:tab w:val="clear" w:pos="8640"/>
        <w:tab w:val="right" w:pos="9360"/>
      </w:tabs>
      <w:rPr>
        <w:rFonts w:ascii="Calibri" w:hAnsi="Calibri" w:cs="Tahoma"/>
        <w:b/>
      </w:rPr>
    </w:pPr>
    <w:r w:rsidRPr="00817B67">
      <w:rPr>
        <w:rFonts w:ascii="Calibri" w:hAnsi="Calibri" w:cs="Tahoma"/>
        <w:b/>
      </w:rPr>
      <w:t>C</w:t>
    </w:r>
    <w:r w:rsidR="00AE3B45">
      <w:rPr>
        <w:rFonts w:ascii="Calibri" w:hAnsi="Calibri" w:cs="Tahoma"/>
        <w:b/>
      </w:rPr>
      <w:t>ORPORATE IT</w:t>
    </w:r>
    <w:r w:rsidR="00AE3B45">
      <w:rPr>
        <w:rFonts w:ascii="Calibri" w:hAnsi="Calibri" w:cs="Tahoma"/>
        <w:b/>
      </w:rPr>
      <w:tab/>
      <w:t xml:space="preserve">                                                                                                                                                                                                                                                                                                      </w:t>
    </w:r>
    <w:r w:rsidRPr="00817B67">
      <w:rPr>
        <w:rFonts w:ascii="Calibri" w:hAnsi="Calibri" w:cs="Tahoma"/>
        <w:b/>
      </w:rPr>
      <w:t>Page</w:t>
    </w:r>
    <w:r w:rsidRPr="00817B67">
      <w:rPr>
        <w:rFonts w:ascii="Calibri" w:hAnsi="Calibri" w:cs="Tahoma"/>
        <w:b/>
      </w:rPr>
      <w:fldChar w:fldCharType="begin"/>
    </w:r>
    <w:r w:rsidRPr="00817B67">
      <w:rPr>
        <w:rFonts w:ascii="Calibri" w:hAnsi="Calibri" w:cs="Tahoma"/>
        <w:b/>
      </w:rPr>
      <w:instrText xml:space="preserve"> PAGE </w:instrText>
    </w:r>
    <w:r w:rsidRPr="00817B67">
      <w:rPr>
        <w:rFonts w:ascii="Calibri" w:hAnsi="Calibri" w:cs="Tahoma"/>
        <w:b/>
      </w:rPr>
      <w:fldChar w:fldCharType="separate"/>
    </w:r>
    <w:r w:rsidR="00AE5359">
      <w:rPr>
        <w:rFonts w:ascii="Calibri" w:hAnsi="Calibri" w:cs="Tahoma"/>
        <w:b/>
        <w:noProof/>
      </w:rPr>
      <w:t>1</w:t>
    </w:r>
    <w:r w:rsidRPr="00817B67">
      <w:rPr>
        <w:rFonts w:ascii="Calibri" w:hAnsi="Calibri" w:cs="Tahoma"/>
        <w:b/>
      </w:rPr>
      <w:fldChar w:fldCharType="end"/>
    </w:r>
    <w:r w:rsidRPr="00817B67">
      <w:rPr>
        <w:rFonts w:ascii="Calibri" w:hAnsi="Calibri" w:cs="Tahoma"/>
        <w:b/>
      </w:rPr>
      <w:t>of</w:t>
    </w:r>
    <w:r w:rsidRPr="00817B67">
      <w:rPr>
        <w:rFonts w:ascii="Calibri" w:hAnsi="Calibri" w:cs="Tahoma"/>
        <w:b/>
      </w:rPr>
      <w:fldChar w:fldCharType="begin"/>
    </w:r>
    <w:r w:rsidRPr="00817B67">
      <w:rPr>
        <w:rFonts w:ascii="Calibri" w:hAnsi="Calibri" w:cs="Tahoma"/>
        <w:b/>
      </w:rPr>
      <w:instrText xml:space="preserve"> NUMPAGES </w:instrText>
    </w:r>
    <w:r w:rsidRPr="00817B67">
      <w:rPr>
        <w:rFonts w:ascii="Calibri" w:hAnsi="Calibri" w:cs="Tahoma"/>
        <w:b/>
      </w:rPr>
      <w:fldChar w:fldCharType="separate"/>
    </w:r>
    <w:r w:rsidR="00AE5359">
      <w:rPr>
        <w:rFonts w:ascii="Calibri" w:hAnsi="Calibri" w:cs="Tahoma"/>
        <w:b/>
        <w:noProof/>
      </w:rPr>
      <w:t>2</w:t>
    </w:r>
    <w:r w:rsidRPr="00817B67">
      <w:rPr>
        <w:rFonts w:ascii="Calibri" w:hAnsi="Calibri" w:cs="Tahoma"/>
        <w:b/>
      </w:rPr>
      <w:fldChar w:fldCharType="end"/>
    </w:r>
    <w:r w:rsidRPr="00817B67">
      <w:rPr>
        <w:rFonts w:ascii="Calibri" w:hAnsi="Calibri" w:cs="Tahoma"/>
        <w:b/>
      </w:rPr>
      <w:tab/>
    </w:r>
  </w:p>
  <w:p w14:paraId="07547A01" w14:textId="6FE242C5" w:rsidR="005D2CDB" w:rsidRPr="00817B67" w:rsidRDefault="005D2CDB" w:rsidP="007E2788">
    <w:pPr>
      <w:pStyle w:val="NSCFooter"/>
      <w:tabs>
        <w:tab w:val="clear" w:pos="8640"/>
        <w:tab w:val="left" w:pos="3681"/>
        <w:tab w:val="center" w:pos="4680"/>
        <w:tab w:val="right" w:pos="9360"/>
      </w:tabs>
      <w:jc w:val="center"/>
      <w:rPr>
        <w:rFonts w:ascii="Calibri" w:hAnsi="Calibri" w:cs="Tahoma"/>
        <w:b/>
      </w:rPr>
    </w:pPr>
    <w:r w:rsidRPr="00817B67">
      <w:rPr>
        <w:rFonts w:ascii="Calibri" w:hAnsi="Calibri" w:cs="Tahoma"/>
        <w:b/>
      </w:rPr>
      <w:t>FOR INTERNAL USE ONLY</w:t>
    </w:r>
  </w:p>
  <w:p w14:paraId="5043CB0F" w14:textId="4378CA67" w:rsidR="005D2CDB" w:rsidRPr="007E2788" w:rsidRDefault="005D2CDB" w:rsidP="007E2788">
    <w:pPr>
      <w:autoSpaceDE w:val="0"/>
      <w:autoSpaceDN w:val="0"/>
      <w:adjustRightInd w:val="0"/>
      <w:jc w:val="center"/>
      <w:rPr>
        <w:rFonts w:ascii="Calibri" w:hAnsi="Calibri" w:cs="Tahoma"/>
        <w:bCs/>
        <w:iCs/>
        <w:sz w:val="12"/>
        <w:szCs w:val="12"/>
      </w:rPr>
    </w:pPr>
    <w:r w:rsidRPr="00817B67">
      <w:rPr>
        <w:rFonts w:ascii="Calibri" w:hAnsi="Calibri" w:cs="Tahoma"/>
        <w:bCs/>
        <w:iCs/>
        <w:sz w:val="12"/>
        <w:szCs w:val="12"/>
      </w:rPr>
      <w:t xml:space="preserve">This material is intended for UNILAB use only. It must not be reproduced in whole or in part, in any form, or by any means without formal agreement with or written consent from the Information Owner or a </w:t>
    </w:r>
    <w:proofErr w:type="spellStart"/>
    <w:r w:rsidRPr="00817B67">
      <w:rPr>
        <w:rFonts w:ascii="Calibri" w:hAnsi="Calibri" w:cs="Tahoma"/>
        <w:bCs/>
        <w:iCs/>
        <w:sz w:val="12"/>
        <w:szCs w:val="12"/>
      </w:rPr>
      <w:t>Unilab</w:t>
    </w:r>
    <w:proofErr w:type="spellEnd"/>
    <w:r w:rsidRPr="00817B67">
      <w:rPr>
        <w:rFonts w:ascii="Calibri" w:hAnsi="Calibri" w:cs="Tahoma"/>
        <w:bCs/>
        <w:iCs/>
        <w:sz w:val="12"/>
        <w:szCs w:val="12"/>
      </w:rPr>
      <w:t xml:space="preserve"> Manager.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688D" w14:textId="77777777" w:rsidR="005D2CDB" w:rsidRDefault="005D2CDB" w:rsidP="00070546">
    <w:pPr>
      <w:pStyle w:val="NSCFooter"/>
    </w:pPr>
    <w:r>
      <w:t xml:space="preserve">file name: </w:t>
    </w:r>
    <w:fldSimple w:instr="FILENAME  \* MERGEFORMAT">
      <w:r w:rsidR="00F952FF">
        <w:rPr>
          <w:noProof/>
        </w:rPr>
        <w:t>CIT_IT Request Form (ITRF)</w:t>
      </w:r>
    </w:fldSimple>
    <w:r>
      <w:tab/>
    </w:r>
    <w:r>
      <w:tab/>
      <w:t>CONFIDENTIAL CIT DOCUMENT</w:t>
    </w:r>
  </w:p>
  <w:p w14:paraId="331B47FB" w14:textId="73E51EC5" w:rsidR="005D2CDB" w:rsidRDefault="005D2CDB">
    <w:pPr>
      <w:pStyle w:val="NSCFooter"/>
    </w:pP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Pr>
        <w:rStyle w:val="PageNumber"/>
        <w:noProof/>
      </w:rPr>
      <w:t>13</w:t>
    </w:r>
    <w:r>
      <w:rPr>
        <w:rStyle w:val="PageNumber"/>
      </w:rPr>
      <w:fldChar w:fldCharType="end"/>
    </w:r>
    <w:r>
      <w:rPr>
        <w:rStyle w:val="PageNumber"/>
      </w:rPr>
      <w:t xml:space="preserve"> </w:t>
    </w:r>
    <w:r>
      <w:rPr>
        <w:rStyle w:val="PageNumber"/>
        <w:caps w:val="0"/>
      </w:rPr>
      <w:tab/>
      <w:t xml:space="preserve">UPDATE DATE: </w:t>
    </w:r>
    <w:r>
      <w:rPr>
        <w:rStyle w:val="PageNumber"/>
      </w:rPr>
      <w:fldChar w:fldCharType="begin"/>
    </w:r>
    <w:r>
      <w:rPr>
        <w:rStyle w:val="PageNumber"/>
      </w:rPr>
      <w:instrText xml:space="preserve"> SAVEDATE  \* MERGEFORMAT </w:instrText>
    </w:r>
    <w:r>
      <w:rPr>
        <w:rStyle w:val="PageNumber"/>
      </w:rPr>
      <w:fldChar w:fldCharType="separate"/>
    </w:r>
    <w:r w:rsidR="00687A14" w:rsidRPr="00687A14">
      <w:rPr>
        <w:rStyle w:val="PageNumber"/>
        <w:caps w:val="0"/>
        <w:noProof/>
      </w:rPr>
      <w:t>9/23/2026 11:11:00 AM</w:t>
    </w:r>
    <w:r>
      <w:rPr>
        <w:rStyle w:val="PageNumber"/>
      </w:rPr>
      <w:fldChar w:fldCharType="end"/>
    </w:r>
  </w:p>
  <w:p w14:paraId="52E56223" w14:textId="77777777" w:rsidR="005D2CDB" w:rsidRDefault="005D2CDB">
    <w:pPr>
      <w:pStyle w:val="Footer"/>
      <w:rPr>
        <w:rFonts w:ascii="Arial" w:hAnsi="Arial" w:cs="Arial"/>
        <w:i w:val="0"/>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C6622" w14:textId="77777777" w:rsidR="000441E9" w:rsidRDefault="000441E9">
      <w:r>
        <w:separator/>
      </w:r>
    </w:p>
  </w:footnote>
  <w:footnote w:type="continuationSeparator" w:id="0">
    <w:p w14:paraId="294DA3C9" w14:textId="77777777" w:rsidR="000441E9" w:rsidRDefault="00044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7821" w14:textId="77777777" w:rsidR="005D2CDB" w:rsidRPr="00A70060" w:rsidRDefault="0028377D" w:rsidP="008B716A">
    <w:pPr>
      <w:pStyle w:val="PolicyHeader"/>
      <w:jc w:val="center"/>
      <w:rPr>
        <w:rFonts w:ascii="Arial Unicode MS" w:eastAsia="Arial Unicode MS" w:hAnsi="Arial Unicode MS" w:cs="Arial Unicode MS"/>
        <w:sz w:val="28"/>
        <w:szCs w:val="28"/>
      </w:rPr>
    </w:pPr>
    <w:r w:rsidRPr="00A70060">
      <w:rPr>
        <w:rFonts w:ascii="Arial Unicode MS" w:eastAsia="Arial Unicode MS" w:hAnsi="Arial Unicode MS" w:cs="Arial Unicode MS"/>
        <w:noProof/>
        <w:sz w:val="28"/>
        <w:szCs w:val="28"/>
        <w:lang w:val="en-PH" w:eastAsia="en-PH"/>
      </w:rPr>
      <w:drawing>
        <wp:anchor distT="0" distB="0" distL="114300" distR="114300" simplePos="0" relativeHeight="251657728" behindDoc="0" locked="0" layoutInCell="1" allowOverlap="1" wp14:anchorId="6348A28C" wp14:editId="07777777">
          <wp:simplePos x="0" y="0"/>
          <wp:positionH relativeFrom="column">
            <wp:posOffset>51435</wp:posOffset>
          </wp:positionH>
          <wp:positionV relativeFrom="paragraph">
            <wp:posOffset>2540</wp:posOffset>
          </wp:positionV>
          <wp:extent cx="457200" cy="4572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5D2CDB" w:rsidRPr="00A70060">
      <w:rPr>
        <w:rFonts w:ascii="Arial Unicode MS" w:eastAsia="Arial Unicode MS" w:hAnsi="Arial Unicode MS" w:cs="Arial Unicode MS"/>
        <w:sz w:val="28"/>
        <w:szCs w:val="28"/>
      </w:rPr>
      <w:t>INFORMATION TECHNOLOGY REQUEST FORM (ITRF)</w:t>
    </w:r>
  </w:p>
  <w:p w14:paraId="12072F32" w14:textId="2CAC6175" w:rsidR="005D2CDB" w:rsidRPr="0023263C" w:rsidRDefault="009D49FE" w:rsidP="00B417D2">
    <w:pPr>
      <w:pStyle w:val="PolicyHeader"/>
      <w:jc w:val="right"/>
      <w:rPr>
        <w:rFonts w:ascii="Calibri" w:hAnsi="Calibri" w:cs="Tahoma"/>
        <w:sz w:val="18"/>
        <w:szCs w:val="18"/>
      </w:rPr>
    </w:pPr>
    <w:proofErr w:type="gramStart"/>
    <w:r>
      <w:rPr>
        <w:rFonts w:ascii="Calibri" w:hAnsi="Calibri" w:cs="Tahoma"/>
        <w:sz w:val="18"/>
        <w:szCs w:val="18"/>
      </w:rPr>
      <w:t>Form</w:t>
    </w:r>
    <w:proofErr w:type="gramEnd"/>
    <w:r>
      <w:rPr>
        <w:rFonts w:ascii="Calibri" w:hAnsi="Calibri" w:cs="Tahoma"/>
        <w:sz w:val="18"/>
        <w:szCs w:val="18"/>
      </w:rPr>
      <w:t xml:space="preserve"> No.</w:t>
    </w:r>
    <w:r w:rsidR="006B0D7C">
      <w:rPr>
        <w:rFonts w:ascii="Calibri" w:hAnsi="Calibri" w:cs="Tahoma"/>
        <w:sz w:val="18"/>
        <w:szCs w:val="18"/>
      </w:rPr>
      <w:t>: UL-A12-FR-02-v</w:t>
    </w:r>
    <w:r w:rsidR="009978AF">
      <w:rPr>
        <w:rFonts w:ascii="Calibri" w:hAnsi="Calibri" w:cs="Tahoma"/>
        <w:sz w:val="18"/>
        <w:szCs w:val="18"/>
      </w:rPr>
      <w:t>6</w:t>
    </w:r>
    <w:r w:rsidR="006B0D7C">
      <w:rPr>
        <w:rFonts w:ascii="Calibri" w:hAnsi="Calibri" w:cs="Tahoma"/>
        <w:sz w:val="18"/>
        <w:szCs w:val="18"/>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4A2"/>
    <w:multiLevelType w:val="hybridMultilevel"/>
    <w:tmpl w:val="804A2C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F91191"/>
    <w:multiLevelType w:val="hybridMultilevel"/>
    <w:tmpl w:val="55CA7DB8"/>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D9284C44">
      <w:numFmt w:val="bullet"/>
      <w:lvlText w:val="-"/>
      <w:lvlJc w:val="left"/>
      <w:pPr>
        <w:tabs>
          <w:tab w:val="num" w:pos="2880"/>
        </w:tabs>
        <w:ind w:left="2880" w:hanging="360"/>
      </w:pPr>
      <w:rPr>
        <w:rFonts w:ascii="Trebuchet MS" w:eastAsia="Times New Roman" w:hAnsi="Trebuchet MS" w:cs="Times New Roman" w:hint="default"/>
      </w:rPr>
    </w:lvl>
    <w:lvl w:ilvl="2" w:tplc="04090001">
      <w:start w:val="1"/>
      <w:numFmt w:val="bullet"/>
      <w:lvlText w:val=""/>
      <w:lvlJc w:val="left"/>
      <w:pPr>
        <w:tabs>
          <w:tab w:val="num" w:pos="3600"/>
        </w:tabs>
        <w:ind w:left="3600" w:hanging="360"/>
      </w:pPr>
      <w:rPr>
        <w:rFonts w:ascii="Symbol" w:hAnsi="Symbol" w:hint="default"/>
      </w:rPr>
    </w:lvl>
    <w:lvl w:ilvl="3" w:tplc="04090009">
      <w:start w:val="1"/>
      <w:numFmt w:val="bullet"/>
      <w:lvlText w:val=""/>
      <w:lvlJc w:val="left"/>
      <w:pPr>
        <w:tabs>
          <w:tab w:val="num" w:pos="4320"/>
        </w:tabs>
        <w:ind w:left="4320" w:hanging="360"/>
      </w:pPr>
      <w:rPr>
        <w:rFonts w:ascii="Wingdings" w:hAnsi="Wingdings"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2871D7C"/>
    <w:multiLevelType w:val="multilevel"/>
    <w:tmpl w:val="AE80E11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05E42183"/>
    <w:multiLevelType w:val="hybridMultilevel"/>
    <w:tmpl w:val="B0AE9EC0"/>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64D75EA"/>
    <w:multiLevelType w:val="multilevel"/>
    <w:tmpl w:val="D31C996C"/>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06FE7310"/>
    <w:multiLevelType w:val="hybridMultilevel"/>
    <w:tmpl w:val="E5A23212"/>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8BA677B"/>
    <w:multiLevelType w:val="hybridMultilevel"/>
    <w:tmpl w:val="44C6C62C"/>
    <w:lvl w:ilvl="0" w:tplc="3D14AB4E">
      <w:start w:val="1"/>
      <w:numFmt w:val="decimal"/>
      <w:lvlText w:val="%1."/>
      <w:lvlJc w:val="left"/>
      <w:pPr>
        <w:tabs>
          <w:tab w:val="num" w:pos="720"/>
        </w:tabs>
        <w:ind w:left="720" w:hanging="360"/>
      </w:pPr>
    </w:lvl>
    <w:lvl w:ilvl="1" w:tplc="501CC19E" w:tentative="1">
      <w:start w:val="1"/>
      <w:numFmt w:val="decimal"/>
      <w:lvlText w:val="%2."/>
      <w:lvlJc w:val="left"/>
      <w:pPr>
        <w:tabs>
          <w:tab w:val="num" w:pos="1440"/>
        </w:tabs>
        <w:ind w:left="1440" w:hanging="360"/>
      </w:pPr>
    </w:lvl>
    <w:lvl w:ilvl="2" w:tplc="7F0E984E" w:tentative="1">
      <w:start w:val="1"/>
      <w:numFmt w:val="decimal"/>
      <w:lvlText w:val="%3."/>
      <w:lvlJc w:val="left"/>
      <w:pPr>
        <w:tabs>
          <w:tab w:val="num" w:pos="2160"/>
        </w:tabs>
        <w:ind w:left="2160" w:hanging="360"/>
      </w:pPr>
    </w:lvl>
    <w:lvl w:ilvl="3" w:tplc="6032EAC0" w:tentative="1">
      <w:start w:val="1"/>
      <w:numFmt w:val="decimal"/>
      <w:lvlText w:val="%4."/>
      <w:lvlJc w:val="left"/>
      <w:pPr>
        <w:tabs>
          <w:tab w:val="num" w:pos="2880"/>
        </w:tabs>
        <w:ind w:left="2880" w:hanging="360"/>
      </w:pPr>
    </w:lvl>
    <w:lvl w:ilvl="4" w:tplc="5B0AF48C" w:tentative="1">
      <w:start w:val="1"/>
      <w:numFmt w:val="decimal"/>
      <w:lvlText w:val="%5."/>
      <w:lvlJc w:val="left"/>
      <w:pPr>
        <w:tabs>
          <w:tab w:val="num" w:pos="3600"/>
        </w:tabs>
        <w:ind w:left="3600" w:hanging="360"/>
      </w:pPr>
    </w:lvl>
    <w:lvl w:ilvl="5" w:tplc="64102D78" w:tentative="1">
      <w:start w:val="1"/>
      <w:numFmt w:val="decimal"/>
      <w:lvlText w:val="%6."/>
      <w:lvlJc w:val="left"/>
      <w:pPr>
        <w:tabs>
          <w:tab w:val="num" w:pos="4320"/>
        </w:tabs>
        <w:ind w:left="4320" w:hanging="360"/>
      </w:pPr>
    </w:lvl>
    <w:lvl w:ilvl="6" w:tplc="A184C66A" w:tentative="1">
      <w:start w:val="1"/>
      <w:numFmt w:val="decimal"/>
      <w:lvlText w:val="%7."/>
      <w:lvlJc w:val="left"/>
      <w:pPr>
        <w:tabs>
          <w:tab w:val="num" w:pos="5040"/>
        </w:tabs>
        <w:ind w:left="5040" w:hanging="360"/>
      </w:pPr>
    </w:lvl>
    <w:lvl w:ilvl="7" w:tplc="4C70DB50" w:tentative="1">
      <w:start w:val="1"/>
      <w:numFmt w:val="decimal"/>
      <w:lvlText w:val="%8."/>
      <w:lvlJc w:val="left"/>
      <w:pPr>
        <w:tabs>
          <w:tab w:val="num" w:pos="5760"/>
        </w:tabs>
        <w:ind w:left="5760" w:hanging="360"/>
      </w:pPr>
    </w:lvl>
    <w:lvl w:ilvl="8" w:tplc="3C281D44" w:tentative="1">
      <w:start w:val="1"/>
      <w:numFmt w:val="decimal"/>
      <w:lvlText w:val="%9."/>
      <w:lvlJc w:val="left"/>
      <w:pPr>
        <w:tabs>
          <w:tab w:val="num" w:pos="6480"/>
        </w:tabs>
        <w:ind w:left="6480" w:hanging="360"/>
      </w:pPr>
    </w:lvl>
  </w:abstractNum>
  <w:abstractNum w:abstractNumId="7" w15:restartNumberingAfterBreak="0">
    <w:nsid w:val="0A9931A0"/>
    <w:multiLevelType w:val="hybridMultilevel"/>
    <w:tmpl w:val="E3E45DEC"/>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1">
      <w:start w:val="1"/>
      <w:numFmt w:val="bullet"/>
      <w:lvlText w:val=""/>
      <w:lvlJc w:val="left"/>
      <w:pPr>
        <w:tabs>
          <w:tab w:val="num" w:pos="3600"/>
        </w:tabs>
        <w:ind w:left="3600" w:hanging="360"/>
      </w:pPr>
      <w:rPr>
        <w:rFonts w:ascii="Symbol" w:hAnsi="Symbol" w:hint="default"/>
      </w:rPr>
    </w:lvl>
    <w:lvl w:ilvl="3" w:tplc="04090009">
      <w:start w:val="1"/>
      <w:numFmt w:val="bullet"/>
      <w:lvlText w:val=""/>
      <w:lvlJc w:val="left"/>
      <w:pPr>
        <w:tabs>
          <w:tab w:val="num" w:pos="4320"/>
        </w:tabs>
        <w:ind w:left="4320" w:hanging="360"/>
      </w:pPr>
      <w:rPr>
        <w:rFonts w:ascii="Wingdings" w:hAnsi="Wingdings"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01074D6"/>
    <w:multiLevelType w:val="hybridMultilevel"/>
    <w:tmpl w:val="20385CD6"/>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13B068E9"/>
    <w:multiLevelType w:val="hybridMultilevel"/>
    <w:tmpl w:val="34620C9C"/>
    <w:lvl w:ilvl="0" w:tplc="7690DB7E">
      <w:start w:val="5"/>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733399"/>
    <w:multiLevelType w:val="hybridMultilevel"/>
    <w:tmpl w:val="206417A8"/>
    <w:lvl w:ilvl="0" w:tplc="B8204456">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15441311"/>
    <w:multiLevelType w:val="hybridMultilevel"/>
    <w:tmpl w:val="6024CA0C"/>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18B6442C"/>
    <w:multiLevelType w:val="hybridMultilevel"/>
    <w:tmpl w:val="403E1BB0"/>
    <w:lvl w:ilvl="0" w:tplc="04090001">
      <w:start w:val="1"/>
      <w:numFmt w:val="bullet"/>
      <w:lvlText w:val=""/>
      <w:lvlJc w:val="left"/>
      <w:pPr>
        <w:tabs>
          <w:tab w:val="num" w:pos="1446"/>
        </w:tabs>
        <w:ind w:left="1446" w:hanging="360"/>
      </w:pPr>
      <w:rPr>
        <w:rFonts w:ascii="Symbol" w:hAnsi="Symbol" w:hint="default"/>
      </w:rPr>
    </w:lvl>
    <w:lvl w:ilvl="1" w:tplc="04090003" w:tentative="1">
      <w:start w:val="1"/>
      <w:numFmt w:val="bullet"/>
      <w:lvlText w:val="o"/>
      <w:lvlJc w:val="left"/>
      <w:pPr>
        <w:tabs>
          <w:tab w:val="num" w:pos="2166"/>
        </w:tabs>
        <w:ind w:left="2166" w:hanging="360"/>
      </w:pPr>
      <w:rPr>
        <w:rFonts w:ascii="Courier New" w:hAnsi="Courier New" w:cs="Courier New" w:hint="default"/>
      </w:rPr>
    </w:lvl>
    <w:lvl w:ilvl="2" w:tplc="04090005" w:tentative="1">
      <w:start w:val="1"/>
      <w:numFmt w:val="bullet"/>
      <w:lvlText w:val=""/>
      <w:lvlJc w:val="left"/>
      <w:pPr>
        <w:tabs>
          <w:tab w:val="num" w:pos="2886"/>
        </w:tabs>
        <w:ind w:left="2886" w:hanging="360"/>
      </w:pPr>
      <w:rPr>
        <w:rFonts w:ascii="Wingdings" w:hAnsi="Wingdings" w:hint="default"/>
      </w:rPr>
    </w:lvl>
    <w:lvl w:ilvl="3" w:tplc="04090001" w:tentative="1">
      <w:start w:val="1"/>
      <w:numFmt w:val="bullet"/>
      <w:lvlText w:val=""/>
      <w:lvlJc w:val="left"/>
      <w:pPr>
        <w:tabs>
          <w:tab w:val="num" w:pos="3606"/>
        </w:tabs>
        <w:ind w:left="3606" w:hanging="360"/>
      </w:pPr>
      <w:rPr>
        <w:rFonts w:ascii="Symbol" w:hAnsi="Symbol" w:hint="default"/>
      </w:rPr>
    </w:lvl>
    <w:lvl w:ilvl="4" w:tplc="04090003" w:tentative="1">
      <w:start w:val="1"/>
      <w:numFmt w:val="bullet"/>
      <w:lvlText w:val="o"/>
      <w:lvlJc w:val="left"/>
      <w:pPr>
        <w:tabs>
          <w:tab w:val="num" w:pos="4326"/>
        </w:tabs>
        <w:ind w:left="4326" w:hanging="360"/>
      </w:pPr>
      <w:rPr>
        <w:rFonts w:ascii="Courier New" w:hAnsi="Courier New" w:cs="Courier New" w:hint="default"/>
      </w:rPr>
    </w:lvl>
    <w:lvl w:ilvl="5" w:tplc="04090005" w:tentative="1">
      <w:start w:val="1"/>
      <w:numFmt w:val="bullet"/>
      <w:lvlText w:val=""/>
      <w:lvlJc w:val="left"/>
      <w:pPr>
        <w:tabs>
          <w:tab w:val="num" w:pos="5046"/>
        </w:tabs>
        <w:ind w:left="5046" w:hanging="360"/>
      </w:pPr>
      <w:rPr>
        <w:rFonts w:ascii="Wingdings" w:hAnsi="Wingdings" w:hint="default"/>
      </w:rPr>
    </w:lvl>
    <w:lvl w:ilvl="6" w:tplc="04090001" w:tentative="1">
      <w:start w:val="1"/>
      <w:numFmt w:val="bullet"/>
      <w:lvlText w:val=""/>
      <w:lvlJc w:val="left"/>
      <w:pPr>
        <w:tabs>
          <w:tab w:val="num" w:pos="5766"/>
        </w:tabs>
        <w:ind w:left="5766" w:hanging="360"/>
      </w:pPr>
      <w:rPr>
        <w:rFonts w:ascii="Symbol" w:hAnsi="Symbol" w:hint="default"/>
      </w:rPr>
    </w:lvl>
    <w:lvl w:ilvl="7" w:tplc="04090003" w:tentative="1">
      <w:start w:val="1"/>
      <w:numFmt w:val="bullet"/>
      <w:lvlText w:val="o"/>
      <w:lvlJc w:val="left"/>
      <w:pPr>
        <w:tabs>
          <w:tab w:val="num" w:pos="6486"/>
        </w:tabs>
        <w:ind w:left="6486" w:hanging="360"/>
      </w:pPr>
      <w:rPr>
        <w:rFonts w:ascii="Courier New" w:hAnsi="Courier New" w:cs="Courier New" w:hint="default"/>
      </w:rPr>
    </w:lvl>
    <w:lvl w:ilvl="8" w:tplc="04090005" w:tentative="1">
      <w:start w:val="1"/>
      <w:numFmt w:val="bullet"/>
      <w:lvlText w:val=""/>
      <w:lvlJc w:val="left"/>
      <w:pPr>
        <w:tabs>
          <w:tab w:val="num" w:pos="7206"/>
        </w:tabs>
        <w:ind w:left="7206" w:hanging="360"/>
      </w:pPr>
      <w:rPr>
        <w:rFonts w:ascii="Wingdings" w:hAnsi="Wingdings" w:hint="default"/>
      </w:rPr>
    </w:lvl>
  </w:abstractNum>
  <w:abstractNum w:abstractNumId="13" w15:restartNumberingAfterBreak="0">
    <w:nsid w:val="1A9D2EFF"/>
    <w:multiLevelType w:val="multilevel"/>
    <w:tmpl w:val="6EE0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2588B"/>
    <w:multiLevelType w:val="hybridMultilevel"/>
    <w:tmpl w:val="023CF7C4"/>
    <w:lvl w:ilvl="0" w:tplc="E2DA70E8">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15:restartNumberingAfterBreak="0">
    <w:nsid w:val="1BB5356E"/>
    <w:multiLevelType w:val="hybridMultilevel"/>
    <w:tmpl w:val="F8BAA578"/>
    <w:lvl w:ilvl="0" w:tplc="04090001">
      <w:start w:val="1"/>
      <w:numFmt w:val="bullet"/>
      <w:lvlText w:val=""/>
      <w:lvlJc w:val="left"/>
      <w:pPr>
        <w:tabs>
          <w:tab w:val="num" w:pos="4680"/>
        </w:tabs>
        <w:ind w:left="4680" w:hanging="360"/>
      </w:pPr>
      <w:rPr>
        <w:rFonts w:ascii="Symbol" w:hAnsi="Symbol" w:hint="default"/>
      </w:rPr>
    </w:lvl>
    <w:lvl w:ilvl="1" w:tplc="D9284C44">
      <w:numFmt w:val="bullet"/>
      <w:lvlText w:val="-"/>
      <w:lvlJc w:val="left"/>
      <w:pPr>
        <w:tabs>
          <w:tab w:val="num" w:pos="2880"/>
        </w:tabs>
        <w:ind w:left="2880" w:hanging="360"/>
      </w:pPr>
      <w:rPr>
        <w:rFonts w:ascii="Trebuchet MS" w:eastAsia="Times New Roman" w:hAnsi="Trebuchet MS" w:cs="Times New Roman"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cs="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cs="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6" w15:restartNumberingAfterBreak="0">
    <w:nsid w:val="1C8C4BE8"/>
    <w:multiLevelType w:val="multilevel"/>
    <w:tmpl w:val="9CB68882"/>
    <w:lvl w:ilvl="0">
      <w:start w:val="1"/>
      <w:numFmt w:val="decimal"/>
      <w:lvlText w:val="%1"/>
      <w:lvlJc w:val="left"/>
      <w:pPr>
        <w:tabs>
          <w:tab w:val="num" w:pos="720"/>
        </w:tabs>
        <w:ind w:left="720" w:hanging="720"/>
      </w:pPr>
      <w:rPr>
        <w:rFonts w:hint="default"/>
      </w:rPr>
    </w:lvl>
    <w:lvl w:ilvl="1">
      <w:start w:val="7"/>
      <w:numFmt w:val="decimal"/>
      <w:lvlText w:val="%1.%2"/>
      <w:lvlJc w:val="left"/>
      <w:pPr>
        <w:tabs>
          <w:tab w:val="num" w:pos="1620"/>
        </w:tabs>
        <w:ind w:left="162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17" w15:restartNumberingAfterBreak="0">
    <w:nsid w:val="1D1032E7"/>
    <w:multiLevelType w:val="multilevel"/>
    <w:tmpl w:val="1732172E"/>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1530"/>
        </w:tabs>
        <w:ind w:left="1530" w:hanging="450"/>
      </w:pPr>
      <w:rPr>
        <w:rFonts w:hint="default"/>
      </w:rPr>
    </w:lvl>
    <w:lvl w:ilvl="2">
      <w:start w:val="2"/>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440"/>
        </w:tabs>
        <w:ind w:left="10440" w:hanging="1800"/>
      </w:pPr>
      <w:rPr>
        <w:rFonts w:hint="default"/>
      </w:rPr>
    </w:lvl>
  </w:abstractNum>
  <w:abstractNum w:abstractNumId="18" w15:restartNumberingAfterBreak="0">
    <w:nsid w:val="1F1A717E"/>
    <w:multiLevelType w:val="multilevel"/>
    <w:tmpl w:val="59AA38A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28521000"/>
    <w:multiLevelType w:val="multilevel"/>
    <w:tmpl w:val="8F98250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CE19C0"/>
    <w:multiLevelType w:val="hybridMultilevel"/>
    <w:tmpl w:val="E1BC77DA"/>
    <w:lvl w:ilvl="0" w:tplc="0C1E5546">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1" w15:restartNumberingAfterBreak="0">
    <w:nsid w:val="33532C9A"/>
    <w:multiLevelType w:val="hybridMultilevel"/>
    <w:tmpl w:val="A0FA384C"/>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37420B40"/>
    <w:multiLevelType w:val="hybridMultilevel"/>
    <w:tmpl w:val="8F98250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A745E1"/>
    <w:multiLevelType w:val="hybridMultilevel"/>
    <w:tmpl w:val="9514B4A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EF216F2"/>
    <w:multiLevelType w:val="hybridMultilevel"/>
    <w:tmpl w:val="E7043CE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3FB0141D"/>
    <w:multiLevelType w:val="multilevel"/>
    <w:tmpl w:val="BC325F50"/>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185"/>
        </w:tabs>
        <w:ind w:left="1185" w:hanging="46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408334AE"/>
    <w:multiLevelType w:val="hybridMultilevel"/>
    <w:tmpl w:val="87949F40"/>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15:restartNumberingAfterBreak="0">
    <w:nsid w:val="41B7429E"/>
    <w:multiLevelType w:val="hybridMultilevel"/>
    <w:tmpl w:val="14A2E7A0"/>
    <w:lvl w:ilvl="0" w:tplc="04090001">
      <w:start w:val="1"/>
      <w:numFmt w:val="bullet"/>
      <w:lvlText w:val=""/>
      <w:lvlJc w:val="left"/>
      <w:pPr>
        <w:tabs>
          <w:tab w:val="num" w:pos="2160"/>
        </w:tabs>
        <w:ind w:left="2160" w:hanging="360"/>
      </w:pPr>
      <w:rPr>
        <w:rFonts w:ascii="Symbol" w:hAnsi="Symbol" w:hint="default"/>
      </w:rPr>
    </w:lvl>
    <w:lvl w:ilvl="1" w:tplc="D9284C44">
      <w:numFmt w:val="bullet"/>
      <w:lvlText w:val="-"/>
      <w:lvlJc w:val="left"/>
      <w:pPr>
        <w:tabs>
          <w:tab w:val="num" w:pos="2880"/>
        </w:tabs>
        <w:ind w:left="2880" w:hanging="360"/>
      </w:pPr>
      <w:rPr>
        <w:rFonts w:ascii="Trebuchet MS" w:eastAsia="Times New Roman" w:hAnsi="Trebuchet MS" w:cs="Times New Roman" w:hint="default"/>
      </w:rPr>
    </w:lvl>
    <w:lvl w:ilvl="2" w:tplc="04090001">
      <w:start w:val="1"/>
      <w:numFmt w:val="bullet"/>
      <w:lvlText w:val=""/>
      <w:lvlJc w:val="left"/>
      <w:pPr>
        <w:tabs>
          <w:tab w:val="num" w:pos="3600"/>
        </w:tabs>
        <w:ind w:left="3600" w:hanging="360"/>
      </w:pPr>
      <w:rPr>
        <w:rFonts w:ascii="Symbol" w:hAnsi="Symbol" w:hint="default"/>
      </w:rPr>
    </w:lvl>
    <w:lvl w:ilvl="3" w:tplc="04090009">
      <w:start w:val="1"/>
      <w:numFmt w:val="bullet"/>
      <w:lvlText w:val=""/>
      <w:lvlJc w:val="left"/>
      <w:pPr>
        <w:tabs>
          <w:tab w:val="num" w:pos="4320"/>
        </w:tabs>
        <w:ind w:left="4320" w:hanging="360"/>
      </w:pPr>
      <w:rPr>
        <w:rFonts w:ascii="Wingdings" w:hAnsi="Wingdings"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9AD3811"/>
    <w:multiLevelType w:val="hybridMultilevel"/>
    <w:tmpl w:val="725A87D8"/>
    <w:lvl w:ilvl="0" w:tplc="3D14AB4E">
      <w:start w:val="1"/>
      <w:numFmt w:val="decimal"/>
      <w:lvlText w:val="%1."/>
      <w:lvlJc w:val="left"/>
      <w:pPr>
        <w:tabs>
          <w:tab w:val="num" w:pos="720"/>
        </w:tabs>
        <w:ind w:left="720" w:hanging="360"/>
      </w:pPr>
    </w:lvl>
    <w:lvl w:ilvl="1" w:tplc="501CC19E" w:tentative="1">
      <w:start w:val="1"/>
      <w:numFmt w:val="decimal"/>
      <w:lvlText w:val="%2."/>
      <w:lvlJc w:val="left"/>
      <w:pPr>
        <w:tabs>
          <w:tab w:val="num" w:pos="1440"/>
        </w:tabs>
        <w:ind w:left="1440" w:hanging="360"/>
      </w:pPr>
    </w:lvl>
    <w:lvl w:ilvl="2" w:tplc="7F0E984E" w:tentative="1">
      <w:start w:val="1"/>
      <w:numFmt w:val="decimal"/>
      <w:lvlText w:val="%3."/>
      <w:lvlJc w:val="left"/>
      <w:pPr>
        <w:tabs>
          <w:tab w:val="num" w:pos="2160"/>
        </w:tabs>
        <w:ind w:left="2160" w:hanging="360"/>
      </w:pPr>
    </w:lvl>
    <w:lvl w:ilvl="3" w:tplc="6032EAC0" w:tentative="1">
      <w:start w:val="1"/>
      <w:numFmt w:val="decimal"/>
      <w:lvlText w:val="%4."/>
      <w:lvlJc w:val="left"/>
      <w:pPr>
        <w:tabs>
          <w:tab w:val="num" w:pos="2880"/>
        </w:tabs>
        <w:ind w:left="2880" w:hanging="360"/>
      </w:pPr>
    </w:lvl>
    <w:lvl w:ilvl="4" w:tplc="5B0AF48C" w:tentative="1">
      <w:start w:val="1"/>
      <w:numFmt w:val="decimal"/>
      <w:lvlText w:val="%5."/>
      <w:lvlJc w:val="left"/>
      <w:pPr>
        <w:tabs>
          <w:tab w:val="num" w:pos="3600"/>
        </w:tabs>
        <w:ind w:left="3600" w:hanging="360"/>
      </w:pPr>
    </w:lvl>
    <w:lvl w:ilvl="5" w:tplc="64102D78" w:tentative="1">
      <w:start w:val="1"/>
      <w:numFmt w:val="decimal"/>
      <w:lvlText w:val="%6."/>
      <w:lvlJc w:val="left"/>
      <w:pPr>
        <w:tabs>
          <w:tab w:val="num" w:pos="4320"/>
        </w:tabs>
        <w:ind w:left="4320" w:hanging="360"/>
      </w:pPr>
    </w:lvl>
    <w:lvl w:ilvl="6" w:tplc="A184C66A" w:tentative="1">
      <w:start w:val="1"/>
      <w:numFmt w:val="decimal"/>
      <w:lvlText w:val="%7."/>
      <w:lvlJc w:val="left"/>
      <w:pPr>
        <w:tabs>
          <w:tab w:val="num" w:pos="5040"/>
        </w:tabs>
        <w:ind w:left="5040" w:hanging="360"/>
      </w:pPr>
    </w:lvl>
    <w:lvl w:ilvl="7" w:tplc="4C70DB50" w:tentative="1">
      <w:start w:val="1"/>
      <w:numFmt w:val="decimal"/>
      <w:lvlText w:val="%8."/>
      <w:lvlJc w:val="left"/>
      <w:pPr>
        <w:tabs>
          <w:tab w:val="num" w:pos="5760"/>
        </w:tabs>
        <w:ind w:left="5760" w:hanging="360"/>
      </w:pPr>
    </w:lvl>
    <w:lvl w:ilvl="8" w:tplc="3C281D44" w:tentative="1">
      <w:start w:val="1"/>
      <w:numFmt w:val="decimal"/>
      <w:lvlText w:val="%9."/>
      <w:lvlJc w:val="left"/>
      <w:pPr>
        <w:tabs>
          <w:tab w:val="num" w:pos="6480"/>
        </w:tabs>
        <w:ind w:left="6480" w:hanging="360"/>
      </w:pPr>
    </w:lvl>
  </w:abstractNum>
  <w:abstractNum w:abstractNumId="29" w15:restartNumberingAfterBreak="0">
    <w:nsid w:val="49F91E83"/>
    <w:multiLevelType w:val="hybridMultilevel"/>
    <w:tmpl w:val="68C49832"/>
    <w:lvl w:ilvl="0" w:tplc="3D14AB4E">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556147"/>
    <w:multiLevelType w:val="hybridMultilevel"/>
    <w:tmpl w:val="39A86B0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371642E"/>
    <w:multiLevelType w:val="hybridMultilevel"/>
    <w:tmpl w:val="FCBA07C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7650A08"/>
    <w:multiLevelType w:val="multilevel"/>
    <w:tmpl w:val="0CF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570D4"/>
    <w:multiLevelType w:val="hybridMultilevel"/>
    <w:tmpl w:val="A8AA2988"/>
    <w:lvl w:ilvl="0" w:tplc="04090001">
      <w:start w:val="1"/>
      <w:numFmt w:val="bullet"/>
      <w:lvlText w:val=""/>
      <w:lvlJc w:val="left"/>
      <w:pPr>
        <w:tabs>
          <w:tab w:val="num" w:pos="4680"/>
        </w:tabs>
        <w:ind w:left="4680" w:hanging="360"/>
      </w:pPr>
      <w:rPr>
        <w:rFonts w:ascii="Symbol" w:hAnsi="Symbol" w:hint="default"/>
      </w:rPr>
    </w:lvl>
    <w:lvl w:ilvl="1" w:tplc="04090003" w:tentative="1">
      <w:start w:val="1"/>
      <w:numFmt w:val="bullet"/>
      <w:lvlText w:val="o"/>
      <w:lvlJc w:val="left"/>
      <w:pPr>
        <w:tabs>
          <w:tab w:val="num" w:pos="5400"/>
        </w:tabs>
        <w:ind w:left="5400" w:hanging="360"/>
      </w:pPr>
      <w:rPr>
        <w:rFonts w:ascii="Courier New" w:hAnsi="Courier New" w:cs="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cs="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cs="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34" w15:restartNumberingAfterBreak="0">
    <w:nsid w:val="5A441E9A"/>
    <w:multiLevelType w:val="hybridMultilevel"/>
    <w:tmpl w:val="88883228"/>
    <w:lvl w:ilvl="0" w:tplc="22E03E48">
      <w:numFmt w:val="bullet"/>
      <w:lvlText w:val=""/>
      <w:lvlJc w:val="left"/>
      <w:pPr>
        <w:tabs>
          <w:tab w:val="num" w:pos="1080"/>
        </w:tabs>
        <w:ind w:left="1080" w:hanging="360"/>
      </w:pPr>
      <w:rPr>
        <w:rFonts w:ascii="Wingdings" w:eastAsia="Times New Roman" w:hAnsi="Wingdings" w:cs="Times New Roman" w:hint="default"/>
      </w:rPr>
    </w:lvl>
    <w:lvl w:ilvl="1" w:tplc="B1161796">
      <w:numFmt w:val="bullet"/>
      <w:lvlText w:val="-"/>
      <w:lvlJc w:val="left"/>
      <w:pPr>
        <w:tabs>
          <w:tab w:val="num" w:pos="1800"/>
        </w:tabs>
        <w:ind w:left="1800" w:hanging="360"/>
      </w:pPr>
      <w:rPr>
        <w:rFonts w:ascii="Trebuchet MS" w:eastAsia="Times New Roman" w:hAnsi="Trebuchet MS"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08B7EB5"/>
    <w:multiLevelType w:val="hybridMultilevel"/>
    <w:tmpl w:val="14C881B8"/>
    <w:lvl w:ilvl="0" w:tplc="93E088F2">
      <w:start w:val="30"/>
      <w:numFmt w:val="bullet"/>
      <w:lvlText w:val="-"/>
      <w:lvlJc w:val="left"/>
      <w:pPr>
        <w:tabs>
          <w:tab w:val="num" w:pos="720"/>
        </w:tabs>
        <w:ind w:left="720" w:hanging="360"/>
      </w:pPr>
      <w:rPr>
        <w:rFonts w:ascii="Trebuchet MS" w:eastAsia="Times New Roman" w:hAnsi="Trebuchet M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2613C2"/>
    <w:multiLevelType w:val="hybridMultilevel"/>
    <w:tmpl w:val="C6AA1EA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7" w15:restartNumberingAfterBreak="0">
    <w:nsid w:val="705A0999"/>
    <w:multiLevelType w:val="hybridMultilevel"/>
    <w:tmpl w:val="A45AA33C"/>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8" w15:restartNumberingAfterBreak="0">
    <w:nsid w:val="72916A33"/>
    <w:multiLevelType w:val="hybridMultilevel"/>
    <w:tmpl w:val="D8D8714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4860507"/>
    <w:multiLevelType w:val="hybridMultilevel"/>
    <w:tmpl w:val="15C0C1A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0" w15:restartNumberingAfterBreak="0">
    <w:nsid w:val="74AA7472"/>
    <w:multiLevelType w:val="multilevel"/>
    <w:tmpl w:val="A8AA2988"/>
    <w:lvl w:ilvl="0">
      <w:start w:val="1"/>
      <w:numFmt w:val="bullet"/>
      <w:lvlText w:val=""/>
      <w:lvlJc w:val="left"/>
      <w:pPr>
        <w:tabs>
          <w:tab w:val="num" w:pos="4680"/>
        </w:tabs>
        <w:ind w:left="4680" w:hanging="360"/>
      </w:pPr>
      <w:rPr>
        <w:rFonts w:ascii="Symbol" w:hAnsi="Symbol" w:hint="default"/>
      </w:rPr>
    </w:lvl>
    <w:lvl w:ilvl="1">
      <w:start w:val="1"/>
      <w:numFmt w:val="bullet"/>
      <w:lvlText w:val="o"/>
      <w:lvlJc w:val="left"/>
      <w:pPr>
        <w:tabs>
          <w:tab w:val="num" w:pos="5400"/>
        </w:tabs>
        <w:ind w:left="5400" w:hanging="360"/>
      </w:pPr>
      <w:rPr>
        <w:rFonts w:ascii="Courier New" w:hAnsi="Courier New" w:cs="Courier New" w:hint="default"/>
      </w:rPr>
    </w:lvl>
    <w:lvl w:ilvl="2">
      <w:start w:val="1"/>
      <w:numFmt w:val="bullet"/>
      <w:lvlText w:val=""/>
      <w:lvlJc w:val="left"/>
      <w:pPr>
        <w:tabs>
          <w:tab w:val="num" w:pos="6120"/>
        </w:tabs>
        <w:ind w:left="6120" w:hanging="360"/>
      </w:pPr>
      <w:rPr>
        <w:rFonts w:ascii="Wingdings" w:hAnsi="Wingdings" w:hint="default"/>
      </w:rPr>
    </w:lvl>
    <w:lvl w:ilvl="3">
      <w:start w:val="1"/>
      <w:numFmt w:val="bullet"/>
      <w:lvlText w:val=""/>
      <w:lvlJc w:val="left"/>
      <w:pPr>
        <w:tabs>
          <w:tab w:val="num" w:pos="6840"/>
        </w:tabs>
        <w:ind w:left="6840" w:hanging="360"/>
      </w:pPr>
      <w:rPr>
        <w:rFonts w:ascii="Symbol" w:hAnsi="Symbol" w:hint="default"/>
      </w:rPr>
    </w:lvl>
    <w:lvl w:ilvl="4">
      <w:start w:val="1"/>
      <w:numFmt w:val="bullet"/>
      <w:lvlText w:val="o"/>
      <w:lvlJc w:val="left"/>
      <w:pPr>
        <w:tabs>
          <w:tab w:val="num" w:pos="7560"/>
        </w:tabs>
        <w:ind w:left="7560" w:hanging="360"/>
      </w:pPr>
      <w:rPr>
        <w:rFonts w:ascii="Courier New" w:hAnsi="Courier New" w:cs="Courier New" w:hint="default"/>
      </w:rPr>
    </w:lvl>
    <w:lvl w:ilvl="5">
      <w:start w:val="1"/>
      <w:numFmt w:val="bullet"/>
      <w:lvlText w:val=""/>
      <w:lvlJc w:val="left"/>
      <w:pPr>
        <w:tabs>
          <w:tab w:val="num" w:pos="8280"/>
        </w:tabs>
        <w:ind w:left="8280" w:hanging="360"/>
      </w:pPr>
      <w:rPr>
        <w:rFonts w:ascii="Wingdings" w:hAnsi="Wingdings" w:hint="default"/>
      </w:rPr>
    </w:lvl>
    <w:lvl w:ilvl="6">
      <w:start w:val="1"/>
      <w:numFmt w:val="bullet"/>
      <w:lvlText w:val=""/>
      <w:lvlJc w:val="left"/>
      <w:pPr>
        <w:tabs>
          <w:tab w:val="num" w:pos="9000"/>
        </w:tabs>
        <w:ind w:left="9000" w:hanging="360"/>
      </w:pPr>
      <w:rPr>
        <w:rFonts w:ascii="Symbol" w:hAnsi="Symbol" w:hint="default"/>
      </w:rPr>
    </w:lvl>
    <w:lvl w:ilvl="7">
      <w:start w:val="1"/>
      <w:numFmt w:val="bullet"/>
      <w:lvlText w:val="o"/>
      <w:lvlJc w:val="left"/>
      <w:pPr>
        <w:tabs>
          <w:tab w:val="num" w:pos="9720"/>
        </w:tabs>
        <w:ind w:left="9720" w:hanging="360"/>
      </w:pPr>
      <w:rPr>
        <w:rFonts w:ascii="Courier New" w:hAnsi="Courier New" w:cs="Courier New" w:hint="default"/>
      </w:rPr>
    </w:lvl>
    <w:lvl w:ilvl="8">
      <w:start w:val="1"/>
      <w:numFmt w:val="bullet"/>
      <w:lvlText w:val=""/>
      <w:lvlJc w:val="left"/>
      <w:pPr>
        <w:tabs>
          <w:tab w:val="num" w:pos="10440"/>
        </w:tabs>
        <w:ind w:left="10440" w:hanging="360"/>
      </w:pPr>
      <w:rPr>
        <w:rFonts w:ascii="Wingdings" w:hAnsi="Wingdings" w:hint="default"/>
      </w:rPr>
    </w:lvl>
  </w:abstractNum>
  <w:abstractNum w:abstractNumId="41" w15:restartNumberingAfterBreak="0">
    <w:nsid w:val="7EED2A2F"/>
    <w:multiLevelType w:val="hybridMultilevel"/>
    <w:tmpl w:val="04D6D210"/>
    <w:lvl w:ilvl="0" w:tplc="D9284C44">
      <w:numFmt w:val="bullet"/>
      <w:lvlText w:val="-"/>
      <w:lvlJc w:val="left"/>
      <w:pPr>
        <w:tabs>
          <w:tab w:val="num" w:pos="2160"/>
        </w:tabs>
        <w:ind w:left="2160" w:hanging="360"/>
      </w:pPr>
      <w:rPr>
        <w:rFonts w:ascii="Trebuchet MS" w:eastAsia="Times New Roman" w:hAnsi="Trebuchet MS"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16cid:durableId="754982424">
    <w:abstractNumId w:val="20"/>
  </w:num>
  <w:num w:numId="2" w16cid:durableId="886262971">
    <w:abstractNumId w:val="18"/>
  </w:num>
  <w:num w:numId="3" w16cid:durableId="1220826039">
    <w:abstractNumId w:val="30"/>
  </w:num>
  <w:num w:numId="4" w16cid:durableId="1433352231">
    <w:abstractNumId w:val="39"/>
  </w:num>
  <w:num w:numId="5" w16cid:durableId="1940522060">
    <w:abstractNumId w:val="0"/>
  </w:num>
  <w:num w:numId="6" w16cid:durableId="1479104204">
    <w:abstractNumId w:val="25"/>
  </w:num>
  <w:num w:numId="7" w16cid:durableId="518855500">
    <w:abstractNumId w:val="17"/>
  </w:num>
  <w:num w:numId="8" w16cid:durableId="1957908431">
    <w:abstractNumId w:val="16"/>
  </w:num>
  <w:num w:numId="9" w16cid:durableId="860319601">
    <w:abstractNumId w:val="34"/>
  </w:num>
  <w:num w:numId="10" w16cid:durableId="1639795610">
    <w:abstractNumId w:val="22"/>
  </w:num>
  <w:num w:numId="11" w16cid:durableId="552159457">
    <w:abstractNumId w:val="27"/>
  </w:num>
  <w:num w:numId="12" w16cid:durableId="149374778">
    <w:abstractNumId w:val="36"/>
  </w:num>
  <w:num w:numId="13" w16cid:durableId="486020072">
    <w:abstractNumId w:val="10"/>
  </w:num>
  <w:num w:numId="14" w16cid:durableId="529032288">
    <w:abstractNumId w:val="7"/>
  </w:num>
  <w:num w:numId="15" w16cid:durableId="186140176">
    <w:abstractNumId w:val="14"/>
  </w:num>
  <w:num w:numId="16" w16cid:durableId="452751726">
    <w:abstractNumId w:val="38"/>
  </w:num>
  <w:num w:numId="17" w16cid:durableId="746921712">
    <w:abstractNumId w:val="1"/>
  </w:num>
  <w:num w:numId="18" w16cid:durableId="885067563">
    <w:abstractNumId w:val="24"/>
  </w:num>
  <w:num w:numId="19" w16cid:durableId="1209605253">
    <w:abstractNumId w:val="5"/>
  </w:num>
  <w:num w:numId="20" w16cid:durableId="1194074713">
    <w:abstractNumId w:val="37"/>
  </w:num>
  <w:num w:numId="21" w16cid:durableId="1362393535">
    <w:abstractNumId w:val="41"/>
  </w:num>
  <w:num w:numId="22" w16cid:durableId="358894273">
    <w:abstractNumId w:val="21"/>
  </w:num>
  <w:num w:numId="23" w16cid:durableId="622928268">
    <w:abstractNumId w:val="11"/>
  </w:num>
  <w:num w:numId="24" w16cid:durableId="611784263">
    <w:abstractNumId w:val="8"/>
  </w:num>
  <w:num w:numId="25" w16cid:durableId="668481698">
    <w:abstractNumId w:val="26"/>
  </w:num>
  <w:num w:numId="26" w16cid:durableId="967128566">
    <w:abstractNumId w:val="3"/>
  </w:num>
  <w:num w:numId="27" w16cid:durableId="537468972">
    <w:abstractNumId w:val="12"/>
  </w:num>
  <w:num w:numId="28" w16cid:durableId="1614557790">
    <w:abstractNumId w:val="33"/>
  </w:num>
  <w:num w:numId="29" w16cid:durableId="1617830635">
    <w:abstractNumId w:val="40"/>
  </w:num>
  <w:num w:numId="30" w16cid:durableId="1406492624">
    <w:abstractNumId w:val="15"/>
  </w:num>
  <w:num w:numId="31" w16cid:durableId="400569118">
    <w:abstractNumId w:val="35"/>
  </w:num>
  <w:num w:numId="32" w16cid:durableId="921377018">
    <w:abstractNumId w:val="19"/>
  </w:num>
  <w:num w:numId="33" w16cid:durableId="430978992">
    <w:abstractNumId w:val="2"/>
  </w:num>
  <w:num w:numId="34" w16cid:durableId="1857497420">
    <w:abstractNumId w:val="9"/>
  </w:num>
  <w:num w:numId="35" w16cid:durableId="1956136323">
    <w:abstractNumId w:val="4"/>
  </w:num>
  <w:num w:numId="36" w16cid:durableId="662516048">
    <w:abstractNumId w:val="28"/>
  </w:num>
  <w:num w:numId="37" w16cid:durableId="58795966">
    <w:abstractNumId w:val="6"/>
  </w:num>
  <w:num w:numId="38" w16cid:durableId="1242444060">
    <w:abstractNumId w:val="29"/>
  </w:num>
  <w:num w:numId="39" w16cid:durableId="117994101">
    <w:abstractNumId w:val="23"/>
  </w:num>
  <w:num w:numId="40" w16cid:durableId="1508180247">
    <w:abstractNumId w:val="31"/>
  </w:num>
  <w:num w:numId="41" w16cid:durableId="727656293">
    <w:abstractNumId w:val="32"/>
  </w:num>
  <w:num w:numId="42" w16cid:durableId="436295652">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546"/>
    <w:rsid w:val="00000776"/>
    <w:rsid w:val="00004730"/>
    <w:rsid w:val="00005726"/>
    <w:rsid w:val="00010D60"/>
    <w:rsid w:val="0001109C"/>
    <w:rsid w:val="00013760"/>
    <w:rsid w:val="00013907"/>
    <w:rsid w:val="0001595A"/>
    <w:rsid w:val="00016515"/>
    <w:rsid w:val="000166D7"/>
    <w:rsid w:val="00016759"/>
    <w:rsid w:val="000169D2"/>
    <w:rsid w:val="00016BAF"/>
    <w:rsid w:val="00016BDB"/>
    <w:rsid w:val="00017126"/>
    <w:rsid w:val="00017263"/>
    <w:rsid w:val="0001781D"/>
    <w:rsid w:val="000221ED"/>
    <w:rsid w:val="000238D3"/>
    <w:rsid w:val="000252C1"/>
    <w:rsid w:val="00025704"/>
    <w:rsid w:val="0002594F"/>
    <w:rsid w:val="00026503"/>
    <w:rsid w:val="000267C5"/>
    <w:rsid w:val="00026963"/>
    <w:rsid w:val="00027427"/>
    <w:rsid w:val="00030870"/>
    <w:rsid w:val="00030DFF"/>
    <w:rsid w:val="000312AC"/>
    <w:rsid w:val="0003535F"/>
    <w:rsid w:val="00035C1D"/>
    <w:rsid w:val="00035E4D"/>
    <w:rsid w:val="000401DF"/>
    <w:rsid w:val="0004143B"/>
    <w:rsid w:val="0004143F"/>
    <w:rsid w:val="00042334"/>
    <w:rsid w:val="000433CD"/>
    <w:rsid w:val="000441E9"/>
    <w:rsid w:val="0004513F"/>
    <w:rsid w:val="00045ED4"/>
    <w:rsid w:val="00046496"/>
    <w:rsid w:val="00050264"/>
    <w:rsid w:val="00050975"/>
    <w:rsid w:val="0005166D"/>
    <w:rsid w:val="00052DD3"/>
    <w:rsid w:val="00054C12"/>
    <w:rsid w:val="000550C4"/>
    <w:rsid w:val="00057B20"/>
    <w:rsid w:val="00060E89"/>
    <w:rsid w:val="000612E4"/>
    <w:rsid w:val="0006226A"/>
    <w:rsid w:val="00063A5E"/>
    <w:rsid w:val="00065036"/>
    <w:rsid w:val="000652B6"/>
    <w:rsid w:val="00065B53"/>
    <w:rsid w:val="00066AD6"/>
    <w:rsid w:val="00070546"/>
    <w:rsid w:val="00070A09"/>
    <w:rsid w:val="00073812"/>
    <w:rsid w:val="00074F80"/>
    <w:rsid w:val="000766C2"/>
    <w:rsid w:val="000776B2"/>
    <w:rsid w:val="000824FB"/>
    <w:rsid w:val="00083EA2"/>
    <w:rsid w:val="00084CE0"/>
    <w:rsid w:val="00086EC7"/>
    <w:rsid w:val="00090238"/>
    <w:rsid w:val="00091434"/>
    <w:rsid w:val="00091B3D"/>
    <w:rsid w:val="00091D4A"/>
    <w:rsid w:val="000938E2"/>
    <w:rsid w:val="00094E1C"/>
    <w:rsid w:val="000972A0"/>
    <w:rsid w:val="00097F8E"/>
    <w:rsid w:val="000A10DA"/>
    <w:rsid w:val="000A21E1"/>
    <w:rsid w:val="000A2D7B"/>
    <w:rsid w:val="000A3036"/>
    <w:rsid w:val="000A545D"/>
    <w:rsid w:val="000B0AA0"/>
    <w:rsid w:val="000B23F1"/>
    <w:rsid w:val="000B3854"/>
    <w:rsid w:val="000B3D3C"/>
    <w:rsid w:val="000B46D6"/>
    <w:rsid w:val="000B530D"/>
    <w:rsid w:val="000B6452"/>
    <w:rsid w:val="000B6C23"/>
    <w:rsid w:val="000C1180"/>
    <w:rsid w:val="000C2FD2"/>
    <w:rsid w:val="000C4F50"/>
    <w:rsid w:val="000C5434"/>
    <w:rsid w:val="000D00BA"/>
    <w:rsid w:val="000D047E"/>
    <w:rsid w:val="000D0585"/>
    <w:rsid w:val="000D1572"/>
    <w:rsid w:val="000D2EE1"/>
    <w:rsid w:val="000D44A1"/>
    <w:rsid w:val="000D4ABD"/>
    <w:rsid w:val="000D71E6"/>
    <w:rsid w:val="000D77ED"/>
    <w:rsid w:val="000E0405"/>
    <w:rsid w:val="000E0946"/>
    <w:rsid w:val="000E26F3"/>
    <w:rsid w:val="000E5554"/>
    <w:rsid w:val="000E5678"/>
    <w:rsid w:val="000E6251"/>
    <w:rsid w:val="000E64EA"/>
    <w:rsid w:val="000E67A6"/>
    <w:rsid w:val="000E6E81"/>
    <w:rsid w:val="000E74F9"/>
    <w:rsid w:val="000E79CA"/>
    <w:rsid w:val="000E7D9D"/>
    <w:rsid w:val="000E7E42"/>
    <w:rsid w:val="000F0B8B"/>
    <w:rsid w:val="000F17EF"/>
    <w:rsid w:val="000F655D"/>
    <w:rsid w:val="00101CDC"/>
    <w:rsid w:val="001021CE"/>
    <w:rsid w:val="00104778"/>
    <w:rsid w:val="00104E03"/>
    <w:rsid w:val="001072CC"/>
    <w:rsid w:val="00107639"/>
    <w:rsid w:val="001109E3"/>
    <w:rsid w:val="0011549D"/>
    <w:rsid w:val="00117619"/>
    <w:rsid w:val="0012075D"/>
    <w:rsid w:val="0012106E"/>
    <w:rsid w:val="00122A84"/>
    <w:rsid w:val="0012459D"/>
    <w:rsid w:val="001257B8"/>
    <w:rsid w:val="00130632"/>
    <w:rsid w:val="0013082C"/>
    <w:rsid w:val="00130B7E"/>
    <w:rsid w:val="00132CE6"/>
    <w:rsid w:val="001340B0"/>
    <w:rsid w:val="00134ABC"/>
    <w:rsid w:val="00136A13"/>
    <w:rsid w:val="0013738E"/>
    <w:rsid w:val="0013739A"/>
    <w:rsid w:val="0013775B"/>
    <w:rsid w:val="001413D6"/>
    <w:rsid w:val="001421D6"/>
    <w:rsid w:val="00142779"/>
    <w:rsid w:val="00146255"/>
    <w:rsid w:val="001468F4"/>
    <w:rsid w:val="00150876"/>
    <w:rsid w:val="0015221D"/>
    <w:rsid w:val="001532C5"/>
    <w:rsid w:val="00153C62"/>
    <w:rsid w:val="001546F6"/>
    <w:rsid w:val="00154DCD"/>
    <w:rsid w:val="0015670F"/>
    <w:rsid w:val="001568CB"/>
    <w:rsid w:val="0015769C"/>
    <w:rsid w:val="001576A4"/>
    <w:rsid w:val="00161374"/>
    <w:rsid w:val="00162278"/>
    <w:rsid w:val="0016300E"/>
    <w:rsid w:val="00164ED9"/>
    <w:rsid w:val="00165855"/>
    <w:rsid w:val="001663AF"/>
    <w:rsid w:val="001679DA"/>
    <w:rsid w:val="001702C1"/>
    <w:rsid w:val="00170D81"/>
    <w:rsid w:val="00171251"/>
    <w:rsid w:val="001714C2"/>
    <w:rsid w:val="00171C66"/>
    <w:rsid w:val="00172421"/>
    <w:rsid w:val="001804B5"/>
    <w:rsid w:val="00182FE5"/>
    <w:rsid w:val="00184A7C"/>
    <w:rsid w:val="00184E8B"/>
    <w:rsid w:val="00185D33"/>
    <w:rsid w:val="00186258"/>
    <w:rsid w:val="00192376"/>
    <w:rsid w:val="00195181"/>
    <w:rsid w:val="00195AD7"/>
    <w:rsid w:val="00195F8A"/>
    <w:rsid w:val="001A0AC8"/>
    <w:rsid w:val="001A1575"/>
    <w:rsid w:val="001A1E3E"/>
    <w:rsid w:val="001A4947"/>
    <w:rsid w:val="001A65CC"/>
    <w:rsid w:val="001A6E49"/>
    <w:rsid w:val="001B390B"/>
    <w:rsid w:val="001B3A44"/>
    <w:rsid w:val="001B41DA"/>
    <w:rsid w:val="001B7129"/>
    <w:rsid w:val="001B7947"/>
    <w:rsid w:val="001B7C01"/>
    <w:rsid w:val="001C34A2"/>
    <w:rsid w:val="001C47A6"/>
    <w:rsid w:val="001C4B0F"/>
    <w:rsid w:val="001C6B48"/>
    <w:rsid w:val="001C6E99"/>
    <w:rsid w:val="001D0BFE"/>
    <w:rsid w:val="001D1B1F"/>
    <w:rsid w:val="001D7E86"/>
    <w:rsid w:val="001E15A9"/>
    <w:rsid w:val="001E2ACA"/>
    <w:rsid w:val="001E3697"/>
    <w:rsid w:val="001E4A61"/>
    <w:rsid w:val="001E4C0B"/>
    <w:rsid w:val="001E7726"/>
    <w:rsid w:val="001F0B45"/>
    <w:rsid w:val="001F46BD"/>
    <w:rsid w:val="001F5ADC"/>
    <w:rsid w:val="001F6421"/>
    <w:rsid w:val="001F7F0A"/>
    <w:rsid w:val="00200640"/>
    <w:rsid w:val="00205368"/>
    <w:rsid w:val="00207F04"/>
    <w:rsid w:val="002105F3"/>
    <w:rsid w:val="00211085"/>
    <w:rsid w:val="0021270F"/>
    <w:rsid w:val="002138D8"/>
    <w:rsid w:val="00221A74"/>
    <w:rsid w:val="00221E1F"/>
    <w:rsid w:val="002221C5"/>
    <w:rsid w:val="00222DFC"/>
    <w:rsid w:val="00225039"/>
    <w:rsid w:val="00225321"/>
    <w:rsid w:val="002314FA"/>
    <w:rsid w:val="00231521"/>
    <w:rsid w:val="0023235D"/>
    <w:rsid w:val="002324DE"/>
    <w:rsid w:val="0023263C"/>
    <w:rsid w:val="00232CE8"/>
    <w:rsid w:val="002337AC"/>
    <w:rsid w:val="002352F7"/>
    <w:rsid w:val="00235AFE"/>
    <w:rsid w:val="00240330"/>
    <w:rsid w:val="002413C3"/>
    <w:rsid w:val="00246DDD"/>
    <w:rsid w:val="00247A7D"/>
    <w:rsid w:val="0025086C"/>
    <w:rsid w:val="002508F7"/>
    <w:rsid w:val="0025114A"/>
    <w:rsid w:val="0025207C"/>
    <w:rsid w:val="00252A16"/>
    <w:rsid w:val="002555D9"/>
    <w:rsid w:val="00260B15"/>
    <w:rsid w:val="00261D43"/>
    <w:rsid w:val="002626F9"/>
    <w:rsid w:val="00262E2D"/>
    <w:rsid w:val="002642FA"/>
    <w:rsid w:val="0026651C"/>
    <w:rsid w:val="00267DEF"/>
    <w:rsid w:val="0027275A"/>
    <w:rsid w:val="00273AE7"/>
    <w:rsid w:val="00274683"/>
    <w:rsid w:val="00275A70"/>
    <w:rsid w:val="00276C83"/>
    <w:rsid w:val="002778F3"/>
    <w:rsid w:val="00282424"/>
    <w:rsid w:val="00283691"/>
    <w:rsid w:val="0028377D"/>
    <w:rsid w:val="0028463B"/>
    <w:rsid w:val="00284D10"/>
    <w:rsid w:val="00285A1D"/>
    <w:rsid w:val="00285AA8"/>
    <w:rsid w:val="00290E99"/>
    <w:rsid w:val="002918D6"/>
    <w:rsid w:val="00294B39"/>
    <w:rsid w:val="00294EB8"/>
    <w:rsid w:val="00296315"/>
    <w:rsid w:val="00296828"/>
    <w:rsid w:val="002A3A64"/>
    <w:rsid w:val="002A4607"/>
    <w:rsid w:val="002A4A7E"/>
    <w:rsid w:val="002A5B7E"/>
    <w:rsid w:val="002A5E34"/>
    <w:rsid w:val="002A6112"/>
    <w:rsid w:val="002B273A"/>
    <w:rsid w:val="002B2BE7"/>
    <w:rsid w:val="002B2D3F"/>
    <w:rsid w:val="002B4577"/>
    <w:rsid w:val="002B71CE"/>
    <w:rsid w:val="002C0C36"/>
    <w:rsid w:val="002C1212"/>
    <w:rsid w:val="002C1FB0"/>
    <w:rsid w:val="002C2ED6"/>
    <w:rsid w:val="002C4CD2"/>
    <w:rsid w:val="002C523A"/>
    <w:rsid w:val="002C7534"/>
    <w:rsid w:val="002D1251"/>
    <w:rsid w:val="002D173F"/>
    <w:rsid w:val="002D26F6"/>
    <w:rsid w:val="002D2AE5"/>
    <w:rsid w:val="002D372C"/>
    <w:rsid w:val="002D3E86"/>
    <w:rsid w:val="002D3EE8"/>
    <w:rsid w:val="002D58F3"/>
    <w:rsid w:val="002E1C8B"/>
    <w:rsid w:val="002E5BCC"/>
    <w:rsid w:val="002E5EB1"/>
    <w:rsid w:val="002E6043"/>
    <w:rsid w:val="002E63FB"/>
    <w:rsid w:val="002E7FE0"/>
    <w:rsid w:val="002F47BC"/>
    <w:rsid w:val="002F6015"/>
    <w:rsid w:val="002F6DE8"/>
    <w:rsid w:val="002F7086"/>
    <w:rsid w:val="00300E11"/>
    <w:rsid w:val="00301C83"/>
    <w:rsid w:val="00301E2E"/>
    <w:rsid w:val="003024AC"/>
    <w:rsid w:val="00302648"/>
    <w:rsid w:val="00303F82"/>
    <w:rsid w:val="003040E3"/>
    <w:rsid w:val="003060E4"/>
    <w:rsid w:val="0030731D"/>
    <w:rsid w:val="00311003"/>
    <w:rsid w:val="0031208C"/>
    <w:rsid w:val="00312AD4"/>
    <w:rsid w:val="00313B5C"/>
    <w:rsid w:val="00313E0D"/>
    <w:rsid w:val="00315A93"/>
    <w:rsid w:val="0031672B"/>
    <w:rsid w:val="00317C38"/>
    <w:rsid w:val="00320EE6"/>
    <w:rsid w:val="003211CD"/>
    <w:rsid w:val="00321ADB"/>
    <w:rsid w:val="00324270"/>
    <w:rsid w:val="0032516C"/>
    <w:rsid w:val="0032566C"/>
    <w:rsid w:val="00325A7B"/>
    <w:rsid w:val="00326E05"/>
    <w:rsid w:val="00332227"/>
    <w:rsid w:val="00332F95"/>
    <w:rsid w:val="0033333E"/>
    <w:rsid w:val="003345E1"/>
    <w:rsid w:val="003346A6"/>
    <w:rsid w:val="00337513"/>
    <w:rsid w:val="00337AE4"/>
    <w:rsid w:val="00341BCE"/>
    <w:rsid w:val="003423F8"/>
    <w:rsid w:val="00343072"/>
    <w:rsid w:val="00345124"/>
    <w:rsid w:val="003456AA"/>
    <w:rsid w:val="003460AC"/>
    <w:rsid w:val="003468C8"/>
    <w:rsid w:val="00351381"/>
    <w:rsid w:val="00352847"/>
    <w:rsid w:val="0035356F"/>
    <w:rsid w:val="003601CE"/>
    <w:rsid w:val="0036057A"/>
    <w:rsid w:val="0036109B"/>
    <w:rsid w:val="00362C20"/>
    <w:rsid w:val="003630FC"/>
    <w:rsid w:val="00363472"/>
    <w:rsid w:val="0036411E"/>
    <w:rsid w:val="003672B8"/>
    <w:rsid w:val="00372A45"/>
    <w:rsid w:val="0037408C"/>
    <w:rsid w:val="00374463"/>
    <w:rsid w:val="0037463C"/>
    <w:rsid w:val="003771D7"/>
    <w:rsid w:val="00382510"/>
    <w:rsid w:val="00384395"/>
    <w:rsid w:val="00385F64"/>
    <w:rsid w:val="00390649"/>
    <w:rsid w:val="003943AD"/>
    <w:rsid w:val="0039484A"/>
    <w:rsid w:val="003948EC"/>
    <w:rsid w:val="00396E9D"/>
    <w:rsid w:val="003A0B13"/>
    <w:rsid w:val="003A0D15"/>
    <w:rsid w:val="003A2936"/>
    <w:rsid w:val="003A4CC4"/>
    <w:rsid w:val="003B0CC3"/>
    <w:rsid w:val="003B1F20"/>
    <w:rsid w:val="003B3EE9"/>
    <w:rsid w:val="003B46BE"/>
    <w:rsid w:val="003B4C06"/>
    <w:rsid w:val="003B4E1A"/>
    <w:rsid w:val="003B69C6"/>
    <w:rsid w:val="003B6A3D"/>
    <w:rsid w:val="003B6B62"/>
    <w:rsid w:val="003C0025"/>
    <w:rsid w:val="003C17DA"/>
    <w:rsid w:val="003C3EA7"/>
    <w:rsid w:val="003C47A3"/>
    <w:rsid w:val="003C4F5D"/>
    <w:rsid w:val="003C5AF2"/>
    <w:rsid w:val="003C6EA7"/>
    <w:rsid w:val="003C7AAB"/>
    <w:rsid w:val="003D6630"/>
    <w:rsid w:val="003D6D92"/>
    <w:rsid w:val="003D6E00"/>
    <w:rsid w:val="003D7793"/>
    <w:rsid w:val="003E3B5F"/>
    <w:rsid w:val="003E4549"/>
    <w:rsid w:val="003F49F7"/>
    <w:rsid w:val="003F5E6A"/>
    <w:rsid w:val="003F70E1"/>
    <w:rsid w:val="003F7722"/>
    <w:rsid w:val="00402EF4"/>
    <w:rsid w:val="00403207"/>
    <w:rsid w:val="004037A8"/>
    <w:rsid w:val="00403D7E"/>
    <w:rsid w:val="00405C14"/>
    <w:rsid w:val="00405D4E"/>
    <w:rsid w:val="00406CAA"/>
    <w:rsid w:val="00407611"/>
    <w:rsid w:val="004115CE"/>
    <w:rsid w:val="00411F63"/>
    <w:rsid w:val="00412440"/>
    <w:rsid w:val="00414F66"/>
    <w:rsid w:val="00416BFA"/>
    <w:rsid w:val="00416EA8"/>
    <w:rsid w:val="00421660"/>
    <w:rsid w:val="004220CC"/>
    <w:rsid w:val="0042246C"/>
    <w:rsid w:val="004253DA"/>
    <w:rsid w:val="00427C93"/>
    <w:rsid w:val="00431B55"/>
    <w:rsid w:val="00435625"/>
    <w:rsid w:val="004362A0"/>
    <w:rsid w:val="00436582"/>
    <w:rsid w:val="0043686E"/>
    <w:rsid w:val="00437652"/>
    <w:rsid w:val="00440AB2"/>
    <w:rsid w:val="00440CAD"/>
    <w:rsid w:val="0044227B"/>
    <w:rsid w:val="00442DFF"/>
    <w:rsid w:val="0044508C"/>
    <w:rsid w:val="0044622C"/>
    <w:rsid w:val="0045028C"/>
    <w:rsid w:val="00452462"/>
    <w:rsid w:val="00452A8F"/>
    <w:rsid w:val="004577AC"/>
    <w:rsid w:val="00457AFF"/>
    <w:rsid w:val="00457C09"/>
    <w:rsid w:val="0046177D"/>
    <w:rsid w:val="00463DF7"/>
    <w:rsid w:val="00464442"/>
    <w:rsid w:val="00464A54"/>
    <w:rsid w:val="00465A32"/>
    <w:rsid w:val="00467499"/>
    <w:rsid w:val="0046778A"/>
    <w:rsid w:val="004700AE"/>
    <w:rsid w:val="00470C86"/>
    <w:rsid w:val="00471611"/>
    <w:rsid w:val="00471A1B"/>
    <w:rsid w:val="004727A6"/>
    <w:rsid w:val="00473061"/>
    <w:rsid w:val="0047599F"/>
    <w:rsid w:val="004759AA"/>
    <w:rsid w:val="0047632B"/>
    <w:rsid w:val="00476E03"/>
    <w:rsid w:val="00480B93"/>
    <w:rsid w:val="00481142"/>
    <w:rsid w:val="0048121A"/>
    <w:rsid w:val="00481FB6"/>
    <w:rsid w:val="0048239F"/>
    <w:rsid w:val="00482ACA"/>
    <w:rsid w:val="004831BA"/>
    <w:rsid w:val="00483F60"/>
    <w:rsid w:val="00484472"/>
    <w:rsid w:val="0048552C"/>
    <w:rsid w:val="00486D61"/>
    <w:rsid w:val="00487402"/>
    <w:rsid w:val="004878B8"/>
    <w:rsid w:val="00487AB5"/>
    <w:rsid w:val="00487AE3"/>
    <w:rsid w:val="00494A3C"/>
    <w:rsid w:val="00494C2C"/>
    <w:rsid w:val="00495664"/>
    <w:rsid w:val="00497CD2"/>
    <w:rsid w:val="004A0A94"/>
    <w:rsid w:val="004A3E45"/>
    <w:rsid w:val="004A6CD3"/>
    <w:rsid w:val="004A72C4"/>
    <w:rsid w:val="004B3833"/>
    <w:rsid w:val="004B46AB"/>
    <w:rsid w:val="004B6A08"/>
    <w:rsid w:val="004C017E"/>
    <w:rsid w:val="004C0F91"/>
    <w:rsid w:val="004C4272"/>
    <w:rsid w:val="004C518C"/>
    <w:rsid w:val="004C529D"/>
    <w:rsid w:val="004C5D61"/>
    <w:rsid w:val="004C6A0D"/>
    <w:rsid w:val="004C75EF"/>
    <w:rsid w:val="004C7B87"/>
    <w:rsid w:val="004D01D8"/>
    <w:rsid w:val="004D1C1B"/>
    <w:rsid w:val="004D1DE6"/>
    <w:rsid w:val="004D2970"/>
    <w:rsid w:val="004D4645"/>
    <w:rsid w:val="004D643F"/>
    <w:rsid w:val="004D6979"/>
    <w:rsid w:val="004E0135"/>
    <w:rsid w:val="004E04FE"/>
    <w:rsid w:val="004E07D4"/>
    <w:rsid w:val="004E14F9"/>
    <w:rsid w:val="004E674D"/>
    <w:rsid w:val="004E76B8"/>
    <w:rsid w:val="004E7E8B"/>
    <w:rsid w:val="004E7F25"/>
    <w:rsid w:val="004F156F"/>
    <w:rsid w:val="004F1D6C"/>
    <w:rsid w:val="004F2382"/>
    <w:rsid w:val="004F5DBA"/>
    <w:rsid w:val="004F5ED9"/>
    <w:rsid w:val="004F79F1"/>
    <w:rsid w:val="004F7A0C"/>
    <w:rsid w:val="004F7B26"/>
    <w:rsid w:val="005015FF"/>
    <w:rsid w:val="005026F2"/>
    <w:rsid w:val="00504842"/>
    <w:rsid w:val="00504A4A"/>
    <w:rsid w:val="00505D6E"/>
    <w:rsid w:val="00506668"/>
    <w:rsid w:val="00506AC2"/>
    <w:rsid w:val="00506D84"/>
    <w:rsid w:val="00510C9C"/>
    <w:rsid w:val="00511F1B"/>
    <w:rsid w:val="00514AB5"/>
    <w:rsid w:val="00520D91"/>
    <w:rsid w:val="005218DD"/>
    <w:rsid w:val="00521C55"/>
    <w:rsid w:val="00524D28"/>
    <w:rsid w:val="00527031"/>
    <w:rsid w:val="00530F61"/>
    <w:rsid w:val="00533FAB"/>
    <w:rsid w:val="0053429D"/>
    <w:rsid w:val="00534482"/>
    <w:rsid w:val="00536989"/>
    <w:rsid w:val="00536C1E"/>
    <w:rsid w:val="00536C82"/>
    <w:rsid w:val="00540747"/>
    <w:rsid w:val="00542DCC"/>
    <w:rsid w:val="0054383B"/>
    <w:rsid w:val="00546EE7"/>
    <w:rsid w:val="00550075"/>
    <w:rsid w:val="00550F72"/>
    <w:rsid w:val="005529D0"/>
    <w:rsid w:val="00555055"/>
    <w:rsid w:val="005562BF"/>
    <w:rsid w:val="00556C84"/>
    <w:rsid w:val="00556D34"/>
    <w:rsid w:val="005577D4"/>
    <w:rsid w:val="00563BF2"/>
    <w:rsid w:val="0056506E"/>
    <w:rsid w:val="005659CA"/>
    <w:rsid w:val="00566418"/>
    <w:rsid w:val="005666B3"/>
    <w:rsid w:val="00567B1E"/>
    <w:rsid w:val="00567B71"/>
    <w:rsid w:val="0057000A"/>
    <w:rsid w:val="005708C3"/>
    <w:rsid w:val="0057251F"/>
    <w:rsid w:val="005728E5"/>
    <w:rsid w:val="00572AFC"/>
    <w:rsid w:val="005737E7"/>
    <w:rsid w:val="00585BE2"/>
    <w:rsid w:val="00585FC2"/>
    <w:rsid w:val="00586F3D"/>
    <w:rsid w:val="00591741"/>
    <w:rsid w:val="00593307"/>
    <w:rsid w:val="005934F8"/>
    <w:rsid w:val="005946AA"/>
    <w:rsid w:val="005955BC"/>
    <w:rsid w:val="00595BA5"/>
    <w:rsid w:val="00595FB2"/>
    <w:rsid w:val="00596229"/>
    <w:rsid w:val="00596690"/>
    <w:rsid w:val="00596CC3"/>
    <w:rsid w:val="005970C3"/>
    <w:rsid w:val="005A281D"/>
    <w:rsid w:val="005A328D"/>
    <w:rsid w:val="005A68E9"/>
    <w:rsid w:val="005B1AFA"/>
    <w:rsid w:val="005B2C2D"/>
    <w:rsid w:val="005B3436"/>
    <w:rsid w:val="005B45CF"/>
    <w:rsid w:val="005B4610"/>
    <w:rsid w:val="005B5281"/>
    <w:rsid w:val="005C0675"/>
    <w:rsid w:val="005C1A88"/>
    <w:rsid w:val="005C1F25"/>
    <w:rsid w:val="005D0568"/>
    <w:rsid w:val="005D0A42"/>
    <w:rsid w:val="005D1965"/>
    <w:rsid w:val="005D2CDB"/>
    <w:rsid w:val="005D5DF6"/>
    <w:rsid w:val="005D6CB8"/>
    <w:rsid w:val="005D7A62"/>
    <w:rsid w:val="005D7C95"/>
    <w:rsid w:val="005E3431"/>
    <w:rsid w:val="005E36E9"/>
    <w:rsid w:val="005E581A"/>
    <w:rsid w:val="005E5D2B"/>
    <w:rsid w:val="005E690C"/>
    <w:rsid w:val="005E69B9"/>
    <w:rsid w:val="005F07A6"/>
    <w:rsid w:val="005F18F3"/>
    <w:rsid w:val="005F213A"/>
    <w:rsid w:val="005F2BB2"/>
    <w:rsid w:val="005F2D63"/>
    <w:rsid w:val="005F5028"/>
    <w:rsid w:val="005F61DB"/>
    <w:rsid w:val="005F63F4"/>
    <w:rsid w:val="005F793D"/>
    <w:rsid w:val="006011AD"/>
    <w:rsid w:val="006016B6"/>
    <w:rsid w:val="00601BCF"/>
    <w:rsid w:val="006074D0"/>
    <w:rsid w:val="00610ABE"/>
    <w:rsid w:val="00610CBA"/>
    <w:rsid w:val="00611D4B"/>
    <w:rsid w:val="00614965"/>
    <w:rsid w:val="00615EAB"/>
    <w:rsid w:val="0061639A"/>
    <w:rsid w:val="0062093E"/>
    <w:rsid w:val="00620B4C"/>
    <w:rsid w:val="00623CD2"/>
    <w:rsid w:val="0062436A"/>
    <w:rsid w:val="00624744"/>
    <w:rsid w:val="00624B59"/>
    <w:rsid w:val="00624DD0"/>
    <w:rsid w:val="00624F64"/>
    <w:rsid w:val="00626771"/>
    <w:rsid w:val="00626DE8"/>
    <w:rsid w:val="00627F9C"/>
    <w:rsid w:val="00635031"/>
    <w:rsid w:val="00635691"/>
    <w:rsid w:val="00636BD9"/>
    <w:rsid w:val="00640A61"/>
    <w:rsid w:val="00640ADE"/>
    <w:rsid w:val="0064133F"/>
    <w:rsid w:val="006548BE"/>
    <w:rsid w:val="00655419"/>
    <w:rsid w:val="0065575E"/>
    <w:rsid w:val="006568BE"/>
    <w:rsid w:val="00660188"/>
    <w:rsid w:val="00660AF0"/>
    <w:rsid w:val="006610A9"/>
    <w:rsid w:val="0066268B"/>
    <w:rsid w:val="00662BD4"/>
    <w:rsid w:val="00664AF7"/>
    <w:rsid w:val="006656E7"/>
    <w:rsid w:val="00665FDD"/>
    <w:rsid w:val="00670DC4"/>
    <w:rsid w:val="00670EB7"/>
    <w:rsid w:val="00673E4F"/>
    <w:rsid w:val="006771DA"/>
    <w:rsid w:val="006777B3"/>
    <w:rsid w:val="00677A88"/>
    <w:rsid w:val="00680BAA"/>
    <w:rsid w:val="00680E81"/>
    <w:rsid w:val="00683AB3"/>
    <w:rsid w:val="00684086"/>
    <w:rsid w:val="00685DE9"/>
    <w:rsid w:val="00687A14"/>
    <w:rsid w:val="00687C92"/>
    <w:rsid w:val="00690D66"/>
    <w:rsid w:val="00691552"/>
    <w:rsid w:val="00692033"/>
    <w:rsid w:val="00694092"/>
    <w:rsid w:val="00695464"/>
    <w:rsid w:val="0069622F"/>
    <w:rsid w:val="0069776D"/>
    <w:rsid w:val="006A15B6"/>
    <w:rsid w:val="006A1911"/>
    <w:rsid w:val="006A1D00"/>
    <w:rsid w:val="006A3149"/>
    <w:rsid w:val="006A6E16"/>
    <w:rsid w:val="006B0D7C"/>
    <w:rsid w:val="006B1626"/>
    <w:rsid w:val="006B225A"/>
    <w:rsid w:val="006B2DA3"/>
    <w:rsid w:val="006B6431"/>
    <w:rsid w:val="006B7FAA"/>
    <w:rsid w:val="006C05E0"/>
    <w:rsid w:val="006C0A0C"/>
    <w:rsid w:val="006C23C5"/>
    <w:rsid w:val="006C7731"/>
    <w:rsid w:val="006D0BAD"/>
    <w:rsid w:val="006D102C"/>
    <w:rsid w:val="006D21DE"/>
    <w:rsid w:val="006D2844"/>
    <w:rsid w:val="006D33DA"/>
    <w:rsid w:val="006D412A"/>
    <w:rsid w:val="006D4FF8"/>
    <w:rsid w:val="006D5735"/>
    <w:rsid w:val="006D5F36"/>
    <w:rsid w:val="006D6E65"/>
    <w:rsid w:val="006E5B24"/>
    <w:rsid w:val="006E5EED"/>
    <w:rsid w:val="006E7155"/>
    <w:rsid w:val="006E75C9"/>
    <w:rsid w:val="006F0465"/>
    <w:rsid w:val="006F0B7B"/>
    <w:rsid w:val="006F0C25"/>
    <w:rsid w:val="006F1AE9"/>
    <w:rsid w:val="006F27CC"/>
    <w:rsid w:val="006F29F2"/>
    <w:rsid w:val="006F3C60"/>
    <w:rsid w:val="006F4122"/>
    <w:rsid w:val="006F58CA"/>
    <w:rsid w:val="00700238"/>
    <w:rsid w:val="00700E9C"/>
    <w:rsid w:val="00703CB3"/>
    <w:rsid w:val="00705DAE"/>
    <w:rsid w:val="00706B2B"/>
    <w:rsid w:val="0071056B"/>
    <w:rsid w:val="00710BE6"/>
    <w:rsid w:val="00712568"/>
    <w:rsid w:val="00712649"/>
    <w:rsid w:val="0071423F"/>
    <w:rsid w:val="007146C3"/>
    <w:rsid w:val="00715495"/>
    <w:rsid w:val="00715A8A"/>
    <w:rsid w:val="00715BE1"/>
    <w:rsid w:val="00716E90"/>
    <w:rsid w:val="007202A3"/>
    <w:rsid w:val="007226CB"/>
    <w:rsid w:val="00722984"/>
    <w:rsid w:val="007253BD"/>
    <w:rsid w:val="00726127"/>
    <w:rsid w:val="00732C6B"/>
    <w:rsid w:val="00735B67"/>
    <w:rsid w:val="00740128"/>
    <w:rsid w:val="00740F5C"/>
    <w:rsid w:val="00743AA9"/>
    <w:rsid w:val="00744141"/>
    <w:rsid w:val="0074534C"/>
    <w:rsid w:val="00746A85"/>
    <w:rsid w:val="00747608"/>
    <w:rsid w:val="00747A53"/>
    <w:rsid w:val="00751932"/>
    <w:rsid w:val="00752FA1"/>
    <w:rsid w:val="007531AA"/>
    <w:rsid w:val="00753B06"/>
    <w:rsid w:val="00756AB9"/>
    <w:rsid w:val="00756D31"/>
    <w:rsid w:val="007573DC"/>
    <w:rsid w:val="00757C7C"/>
    <w:rsid w:val="00760007"/>
    <w:rsid w:val="00762240"/>
    <w:rsid w:val="007629AF"/>
    <w:rsid w:val="00763445"/>
    <w:rsid w:val="007644CA"/>
    <w:rsid w:val="007650F6"/>
    <w:rsid w:val="00765167"/>
    <w:rsid w:val="00766915"/>
    <w:rsid w:val="0077183E"/>
    <w:rsid w:val="0077309C"/>
    <w:rsid w:val="00773E35"/>
    <w:rsid w:val="0077633D"/>
    <w:rsid w:val="00786F97"/>
    <w:rsid w:val="0079138F"/>
    <w:rsid w:val="007A06AC"/>
    <w:rsid w:val="007A2877"/>
    <w:rsid w:val="007A330A"/>
    <w:rsid w:val="007A3433"/>
    <w:rsid w:val="007A4D14"/>
    <w:rsid w:val="007A68DD"/>
    <w:rsid w:val="007A6F99"/>
    <w:rsid w:val="007A7EC1"/>
    <w:rsid w:val="007B343A"/>
    <w:rsid w:val="007B3C78"/>
    <w:rsid w:val="007B4C69"/>
    <w:rsid w:val="007C11DC"/>
    <w:rsid w:val="007C12C0"/>
    <w:rsid w:val="007C2BB2"/>
    <w:rsid w:val="007C427B"/>
    <w:rsid w:val="007C630C"/>
    <w:rsid w:val="007C64E9"/>
    <w:rsid w:val="007C6F70"/>
    <w:rsid w:val="007D0A3B"/>
    <w:rsid w:val="007D22D0"/>
    <w:rsid w:val="007D430D"/>
    <w:rsid w:val="007D676B"/>
    <w:rsid w:val="007D7925"/>
    <w:rsid w:val="007E2788"/>
    <w:rsid w:val="007E43BC"/>
    <w:rsid w:val="007E4622"/>
    <w:rsid w:val="007E5B89"/>
    <w:rsid w:val="007E5EBA"/>
    <w:rsid w:val="007E69F9"/>
    <w:rsid w:val="007F022B"/>
    <w:rsid w:val="007F0C12"/>
    <w:rsid w:val="007F42A2"/>
    <w:rsid w:val="007F70DB"/>
    <w:rsid w:val="007F72BF"/>
    <w:rsid w:val="007F78E6"/>
    <w:rsid w:val="007F7E77"/>
    <w:rsid w:val="00800232"/>
    <w:rsid w:val="008004B4"/>
    <w:rsid w:val="00801A02"/>
    <w:rsid w:val="008037EA"/>
    <w:rsid w:val="00803BB9"/>
    <w:rsid w:val="00804DAE"/>
    <w:rsid w:val="00805583"/>
    <w:rsid w:val="00807597"/>
    <w:rsid w:val="008118C5"/>
    <w:rsid w:val="0081473A"/>
    <w:rsid w:val="008169A0"/>
    <w:rsid w:val="00817B67"/>
    <w:rsid w:val="00822BDF"/>
    <w:rsid w:val="00826095"/>
    <w:rsid w:val="0082781D"/>
    <w:rsid w:val="0083090B"/>
    <w:rsid w:val="0083171B"/>
    <w:rsid w:val="008337A8"/>
    <w:rsid w:val="00834388"/>
    <w:rsid w:val="00834700"/>
    <w:rsid w:val="00834990"/>
    <w:rsid w:val="0083561F"/>
    <w:rsid w:val="00836307"/>
    <w:rsid w:val="00837AB4"/>
    <w:rsid w:val="00845067"/>
    <w:rsid w:val="00845E2A"/>
    <w:rsid w:val="008462DB"/>
    <w:rsid w:val="00847153"/>
    <w:rsid w:val="00847204"/>
    <w:rsid w:val="00852301"/>
    <w:rsid w:val="008541E5"/>
    <w:rsid w:val="008549FE"/>
    <w:rsid w:val="00861D73"/>
    <w:rsid w:val="008621A8"/>
    <w:rsid w:val="008704C3"/>
    <w:rsid w:val="00870A14"/>
    <w:rsid w:val="00870FE1"/>
    <w:rsid w:val="008748B3"/>
    <w:rsid w:val="0087517E"/>
    <w:rsid w:val="008751D9"/>
    <w:rsid w:val="00875205"/>
    <w:rsid w:val="00875B55"/>
    <w:rsid w:val="00875DC8"/>
    <w:rsid w:val="008765A2"/>
    <w:rsid w:val="00876EFD"/>
    <w:rsid w:val="00877C21"/>
    <w:rsid w:val="0088386B"/>
    <w:rsid w:val="008856EE"/>
    <w:rsid w:val="008860A4"/>
    <w:rsid w:val="00887119"/>
    <w:rsid w:val="00887196"/>
    <w:rsid w:val="00890CCA"/>
    <w:rsid w:val="008921F2"/>
    <w:rsid w:val="008925BC"/>
    <w:rsid w:val="00892814"/>
    <w:rsid w:val="00892DDB"/>
    <w:rsid w:val="00894078"/>
    <w:rsid w:val="008A3A6E"/>
    <w:rsid w:val="008A4D2F"/>
    <w:rsid w:val="008A6717"/>
    <w:rsid w:val="008B061F"/>
    <w:rsid w:val="008B0B4B"/>
    <w:rsid w:val="008B1AD8"/>
    <w:rsid w:val="008B43A4"/>
    <w:rsid w:val="008B4DF3"/>
    <w:rsid w:val="008B591F"/>
    <w:rsid w:val="008B606C"/>
    <w:rsid w:val="008B716A"/>
    <w:rsid w:val="008B7474"/>
    <w:rsid w:val="008C1320"/>
    <w:rsid w:val="008C23E8"/>
    <w:rsid w:val="008C252B"/>
    <w:rsid w:val="008C64A1"/>
    <w:rsid w:val="008C6DF2"/>
    <w:rsid w:val="008D150A"/>
    <w:rsid w:val="008D2836"/>
    <w:rsid w:val="008D3104"/>
    <w:rsid w:val="008D33E8"/>
    <w:rsid w:val="008D595A"/>
    <w:rsid w:val="008E0321"/>
    <w:rsid w:val="008E2AB8"/>
    <w:rsid w:val="008E38B4"/>
    <w:rsid w:val="008E473F"/>
    <w:rsid w:val="008E6D66"/>
    <w:rsid w:val="008E70B4"/>
    <w:rsid w:val="008E730B"/>
    <w:rsid w:val="008F0D82"/>
    <w:rsid w:val="008F1824"/>
    <w:rsid w:val="008F20E3"/>
    <w:rsid w:val="008F20F0"/>
    <w:rsid w:val="008F26E2"/>
    <w:rsid w:val="008F3116"/>
    <w:rsid w:val="008F4BC0"/>
    <w:rsid w:val="008F5A6E"/>
    <w:rsid w:val="008F7DBE"/>
    <w:rsid w:val="00900D13"/>
    <w:rsid w:val="0090213E"/>
    <w:rsid w:val="009025B8"/>
    <w:rsid w:val="00903B25"/>
    <w:rsid w:val="009046DD"/>
    <w:rsid w:val="00905C56"/>
    <w:rsid w:val="00906FAA"/>
    <w:rsid w:val="00910C4A"/>
    <w:rsid w:val="009129F8"/>
    <w:rsid w:val="00913DDE"/>
    <w:rsid w:val="00914311"/>
    <w:rsid w:val="0091486C"/>
    <w:rsid w:val="00923A22"/>
    <w:rsid w:val="00923DE7"/>
    <w:rsid w:val="00923E28"/>
    <w:rsid w:val="009240BE"/>
    <w:rsid w:val="009258D3"/>
    <w:rsid w:val="009265A2"/>
    <w:rsid w:val="00927E3B"/>
    <w:rsid w:val="00927FB6"/>
    <w:rsid w:val="00931113"/>
    <w:rsid w:val="00931410"/>
    <w:rsid w:val="00931634"/>
    <w:rsid w:val="00932A1F"/>
    <w:rsid w:val="00933D7D"/>
    <w:rsid w:val="00942765"/>
    <w:rsid w:val="00943A08"/>
    <w:rsid w:val="0095054E"/>
    <w:rsid w:val="0095076E"/>
    <w:rsid w:val="00950E5C"/>
    <w:rsid w:val="00951B58"/>
    <w:rsid w:val="00951D4F"/>
    <w:rsid w:val="009529CA"/>
    <w:rsid w:val="00953437"/>
    <w:rsid w:val="00954D8D"/>
    <w:rsid w:val="009565C5"/>
    <w:rsid w:val="00961EF2"/>
    <w:rsid w:val="00962350"/>
    <w:rsid w:val="0096325F"/>
    <w:rsid w:val="009639CB"/>
    <w:rsid w:val="00966684"/>
    <w:rsid w:val="00966B46"/>
    <w:rsid w:val="009720C7"/>
    <w:rsid w:val="0097411B"/>
    <w:rsid w:val="00974F79"/>
    <w:rsid w:val="00976791"/>
    <w:rsid w:val="00977877"/>
    <w:rsid w:val="00980AF4"/>
    <w:rsid w:val="00980DD6"/>
    <w:rsid w:val="00983492"/>
    <w:rsid w:val="00983C6D"/>
    <w:rsid w:val="00983E78"/>
    <w:rsid w:val="00983FCB"/>
    <w:rsid w:val="00985B08"/>
    <w:rsid w:val="009927C8"/>
    <w:rsid w:val="009930F2"/>
    <w:rsid w:val="00994CFD"/>
    <w:rsid w:val="00995152"/>
    <w:rsid w:val="00995256"/>
    <w:rsid w:val="00996354"/>
    <w:rsid w:val="00996B69"/>
    <w:rsid w:val="009971BA"/>
    <w:rsid w:val="009978AF"/>
    <w:rsid w:val="00997CE4"/>
    <w:rsid w:val="009A1AE3"/>
    <w:rsid w:val="009A29AA"/>
    <w:rsid w:val="009A3484"/>
    <w:rsid w:val="009A4C04"/>
    <w:rsid w:val="009A4CDC"/>
    <w:rsid w:val="009A63B4"/>
    <w:rsid w:val="009A64D3"/>
    <w:rsid w:val="009B07DA"/>
    <w:rsid w:val="009B0FBB"/>
    <w:rsid w:val="009B2248"/>
    <w:rsid w:val="009C0FBC"/>
    <w:rsid w:val="009C15BC"/>
    <w:rsid w:val="009C18D9"/>
    <w:rsid w:val="009C307B"/>
    <w:rsid w:val="009C378B"/>
    <w:rsid w:val="009C470F"/>
    <w:rsid w:val="009D0117"/>
    <w:rsid w:val="009D0404"/>
    <w:rsid w:val="009D0D3B"/>
    <w:rsid w:val="009D0FCF"/>
    <w:rsid w:val="009D15A8"/>
    <w:rsid w:val="009D21A3"/>
    <w:rsid w:val="009D3709"/>
    <w:rsid w:val="009D49FE"/>
    <w:rsid w:val="009D4D69"/>
    <w:rsid w:val="009D689C"/>
    <w:rsid w:val="009D711C"/>
    <w:rsid w:val="009E1BD9"/>
    <w:rsid w:val="009E209C"/>
    <w:rsid w:val="009E2E22"/>
    <w:rsid w:val="009E3284"/>
    <w:rsid w:val="009E419F"/>
    <w:rsid w:val="009E50E1"/>
    <w:rsid w:val="009E68CE"/>
    <w:rsid w:val="009E69F9"/>
    <w:rsid w:val="009E729D"/>
    <w:rsid w:val="009F1D84"/>
    <w:rsid w:val="009F1EE6"/>
    <w:rsid w:val="009F51F3"/>
    <w:rsid w:val="009F7776"/>
    <w:rsid w:val="00A0004E"/>
    <w:rsid w:val="00A007FA"/>
    <w:rsid w:val="00A01292"/>
    <w:rsid w:val="00A018AA"/>
    <w:rsid w:val="00A02724"/>
    <w:rsid w:val="00A06DC8"/>
    <w:rsid w:val="00A07F19"/>
    <w:rsid w:val="00A10CB4"/>
    <w:rsid w:val="00A11D6B"/>
    <w:rsid w:val="00A1242D"/>
    <w:rsid w:val="00A13CFD"/>
    <w:rsid w:val="00A15EB4"/>
    <w:rsid w:val="00A16832"/>
    <w:rsid w:val="00A16B59"/>
    <w:rsid w:val="00A22FD9"/>
    <w:rsid w:val="00A23A08"/>
    <w:rsid w:val="00A248B8"/>
    <w:rsid w:val="00A26E74"/>
    <w:rsid w:val="00A27EF1"/>
    <w:rsid w:val="00A3090E"/>
    <w:rsid w:val="00A31713"/>
    <w:rsid w:val="00A320E4"/>
    <w:rsid w:val="00A32E5A"/>
    <w:rsid w:val="00A33968"/>
    <w:rsid w:val="00A339AD"/>
    <w:rsid w:val="00A34588"/>
    <w:rsid w:val="00A367D2"/>
    <w:rsid w:val="00A36957"/>
    <w:rsid w:val="00A37107"/>
    <w:rsid w:val="00A37F82"/>
    <w:rsid w:val="00A41C34"/>
    <w:rsid w:val="00A42979"/>
    <w:rsid w:val="00A43BAF"/>
    <w:rsid w:val="00A473C2"/>
    <w:rsid w:val="00A474E9"/>
    <w:rsid w:val="00A520BF"/>
    <w:rsid w:val="00A536A9"/>
    <w:rsid w:val="00A541E0"/>
    <w:rsid w:val="00A54607"/>
    <w:rsid w:val="00A56350"/>
    <w:rsid w:val="00A56BA6"/>
    <w:rsid w:val="00A606D6"/>
    <w:rsid w:val="00A62926"/>
    <w:rsid w:val="00A633A4"/>
    <w:rsid w:val="00A6554B"/>
    <w:rsid w:val="00A65E83"/>
    <w:rsid w:val="00A66129"/>
    <w:rsid w:val="00A67F65"/>
    <w:rsid w:val="00A70060"/>
    <w:rsid w:val="00A706BB"/>
    <w:rsid w:val="00A70DDE"/>
    <w:rsid w:val="00A71795"/>
    <w:rsid w:val="00A732C8"/>
    <w:rsid w:val="00A7341F"/>
    <w:rsid w:val="00A743AF"/>
    <w:rsid w:val="00A7526D"/>
    <w:rsid w:val="00A76744"/>
    <w:rsid w:val="00A7714D"/>
    <w:rsid w:val="00A772FA"/>
    <w:rsid w:val="00A81930"/>
    <w:rsid w:val="00A8272C"/>
    <w:rsid w:val="00A83050"/>
    <w:rsid w:val="00A83697"/>
    <w:rsid w:val="00A84196"/>
    <w:rsid w:val="00A8599D"/>
    <w:rsid w:val="00A86ECB"/>
    <w:rsid w:val="00A872DA"/>
    <w:rsid w:val="00A916A2"/>
    <w:rsid w:val="00A9353F"/>
    <w:rsid w:val="00A9508A"/>
    <w:rsid w:val="00A96ED2"/>
    <w:rsid w:val="00AA0460"/>
    <w:rsid w:val="00AA0E07"/>
    <w:rsid w:val="00AA146E"/>
    <w:rsid w:val="00AA367A"/>
    <w:rsid w:val="00AA5527"/>
    <w:rsid w:val="00AA6159"/>
    <w:rsid w:val="00AA7023"/>
    <w:rsid w:val="00AB23FF"/>
    <w:rsid w:val="00AB2FF8"/>
    <w:rsid w:val="00AB35C7"/>
    <w:rsid w:val="00AB4FCF"/>
    <w:rsid w:val="00AB6FF7"/>
    <w:rsid w:val="00AB783B"/>
    <w:rsid w:val="00AB795B"/>
    <w:rsid w:val="00AB79ED"/>
    <w:rsid w:val="00AC1538"/>
    <w:rsid w:val="00AC1EEC"/>
    <w:rsid w:val="00AC43C3"/>
    <w:rsid w:val="00AC456A"/>
    <w:rsid w:val="00AC49FB"/>
    <w:rsid w:val="00AC5E22"/>
    <w:rsid w:val="00AC5FC9"/>
    <w:rsid w:val="00AC611E"/>
    <w:rsid w:val="00AC704D"/>
    <w:rsid w:val="00AD04F4"/>
    <w:rsid w:val="00AD11C8"/>
    <w:rsid w:val="00AD1F1F"/>
    <w:rsid w:val="00AD2C23"/>
    <w:rsid w:val="00AD2DE4"/>
    <w:rsid w:val="00AD3DFF"/>
    <w:rsid w:val="00AD660A"/>
    <w:rsid w:val="00AD72A0"/>
    <w:rsid w:val="00AE1C5C"/>
    <w:rsid w:val="00AE3B45"/>
    <w:rsid w:val="00AE4B22"/>
    <w:rsid w:val="00AE4C32"/>
    <w:rsid w:val="00AE5359"/>
    <w:rsid w:val="00AE609B"/>
    <w:rsid w:val="00AE62D5"/>
    <w:rsid w:val="00AE67A8"/>
    <w:rsid w:val="00AF0F42"/>
    <w:rsid w:val="00AF271D"/>
    <w:rsid w:val="00B00CEC"/>
    <w:rsid w:val="00B00F68"/>
    <w:rsid w:val="00B10422"/>
    <w:rsid w:val="00B10D89"/>
    <w:rsid w:val="00B112DC"/>
    <w:rsid w:val="00B143C2"/>
    <w:rsid w:val="00B20CE1"/>
    <w:rsid w:val="00B21493"/>
    <w:rsid w:val="00B21864"/>
    <w:rsid w:val="00B2438D"/>
    <w:rsid w:val="00B24594"/>
    <w:rsid w:val="00B273F4"/>
    <w:rsid w:val="00B31701"/>
    <w:rsid w:val="00B31B93"/>
    <w:rsid w:val="00B3209C"/>
    <w:rsid w:val="00B3220B"/>
    <w:rsid w:val="00B3314B"/>
    <w:rsid w:val="00B33A38"/>
    <w:rsid w:val="00B33CE3"/>
    <w:rsid w:val="00B3551D"/>
    <w:rsid w:val="00B36585"/>
    <w:rsid w:val="00B37AE4"/>
    <w:rsid w:val="00B4170B"/>
    <w:rsid w:val="00B417D2"/>
    <w:rsid w:val="00B4267C"/>
    <w:rsid w:val="00B426A2"/>
    <w:rsid w:val="00B4352B"/>
    <w:rsid w:val="00B45056"/>
    <w:rsid w:val="00B45952"/>
    <w:rsid w:val="00B4727E"/>
    <w:rsid w:val="00B50E5E"/>
    <w:rsid w:val="00B52968"/>
    <w:rsid w:val="00B5316B"/>
    <w:rsid w:val="00B53172"/>
    <w:rsid w:val="00B606B3"/>
    <w:rsid w:val="00B6347D"/>
    <w:rsid w:val="00B63C10"/>
    <w:rsid w:val="00B66A0C"/>
    <w:rsid w:val="00B67ACA"/>
    <w:rsid w:val="00B67D12"/>
    <w:rsid w:val="00B67DC9"/>
    <w:rsid w:val="00B75648"/>
    <w:rsid w:val="00B75E31"/>
    <w:rsid w:val="00B80478"/>
    <w:rsid w:val="00B81421"/>
    <w:rsid w:val="00B8248C"/>
    <w:rsid w:val="00B82908"/>
    <w:rsid w:val="00B8421E"/>
    <w:rsid w:val="00B8494F"/>
    <w:rsid w:val="00B87CCF"/>
    <w:rsid w:val="00B9267E"/>
    <w:rsid w:val="00B92E2C"/>
    <w:rsid w:val="00B93E45"/>
    <w:rsid w:val="00B940F2"/>
    <w:rsid w:val="00B96D13"/>
    <w:rsid w:val="00BA038A"/>
    <w:rsid w:val="00BA19F4"/>
    <w:rsid w:val="00BA1D4C"/>
    <w:rsid w:val="00BA3FB9"/>
    <w:rsid w:val="00BB06A3"/>
    <w:rsid w:val="00BB0826"/>
    <w:rsid w:val="00BB2B8F"/>
    <w:rsid w:val="00BB2C45"/>
    <w:rsid w:val="00BB35C9"/>
    <w:rsid w:val="00BB49B5"/>
    <w:rsid w:val="00BB74AE"/>
    <w:rsid w:val="00BB74D9"/>
    <w:rsid w:val="00BC071D"/>
    <w:rsid w:val="00BC14E9"/>
    <w:rsid w:val="00BC201F"/>
    <w:rsid w:val="00BC28FB"/>
    <w:rsid w:val="00BC3DD6"/>
    <w:rsid w:val="00BC63B3"/>
    <w:rsid w:val="00BC6553"/>
    <w:rsid w:val="00BC7085"/>
    <w:rsid w:val="00BC74EB"/>
    <w:rsid w:val="00BC7A55"/>
    <w:rsid w:val="00BD5DCA"/>
    <w:rsid w:val="00BD6FF7"/>
    <w:rsid w:val="00BE2C92"/>
    <w:rsid w:val="00BE3735"/>
    <w:rsid w:val="00BE62B3"/>
    <w:rsid w:val="00BE643D"/>
    <w:rsid w:val="00BE692F"/>
    <w:rsid w:val="00BE6D93"/>
    <w:rsid w:val="00BE7834"/>
    <w:rsid w:val="00BF0A60"/>
    <w:rsid w:val="00BF1271"/>
    <w:rsid w:val="00BF1983"/>
    <w:rsid w:val="00BF19A1"/>
    <w:rsid w:val="00BF1ED2"/>
    <w:rsid w:val="00BF3852"/>
    <w:rsid w:val="00BF5057"/>
    <w:rsid w:val="00C02199"/>
    <w:rsid w:val="00C02C5E"/>
    <w:rsid w:val="00C03A3D"/>
    <w:rsid w:val="00C03C2F"/>
    <w:rsid w:val="00C0442A"/>
    <w:rsid w:val="00C062E0"/>
    <w:rsid w:val="00C06B87"/>
    <w:rsid w:val="00C0780D"/>
    <w:rsid w:val="00C11248"/>
    <w:rsid w:val="00C117DD"/>
    <w:rsid w:val="00C11E87"/>
    <w:rsid w:val="00C16CF6"/>
    <w:rsid w:val="00C17B72"/>
    <w:rsid w:val="00C17C6B"/>
    <w:rsid w:val="00C17DCC"/>
    <w:rsid w:val="00C17FAF"/>
    <w:rsid w:val="00C2030B"/>
    <w:rsid w:val="00C20956"/>
    <w:rsid w:val="00C20FC7"/>
    <w:rsid w:val="00C21301"/>
    <w:rsid w:val="00C233E5"/>
    <w:rsid w:val="00C24EF0"/>
    <w:rsid w:val="00C276D1"/>
    <w:rsid w:val="00C27F96"/>
    <w:rsid w:val="00C34E7F"/>
    <w:rsid w:val="00C358B2"/>
    <w:rsid w:val="00C36FAE"/>
    <w:rsid w:val="00C42506"/>
    <w:rsid w:val="00C42D3B"/>
    <w:rsid w:val="00C4672C"/>
    <w:rsid w:val="00C54C68"/>
    <w:rsid w:val="00C56978"/>
    <w:rsid w:val="00C616C9"/>
    <w:rsid w:val="00C64BF1"/>
    <w:rsid w:val="00C657A4"/>
    <w:rsid w:val="00C66255"/>
    <w:rsid w:val="00C662BC"/>
    <w:rsid w:val="00C66661"/>
    <w:rsid w:val="00C679D0"/>
    <w:rsid w:val="00C67C7D"/>
    <w:rsid w:val="00C71475"/>
    <w:rsid w:val="00C749C3"/>
    <w:rsid w:val="00C74FD3"/>
    <w:rsid w:val="00C7708E"/>
    <w:rsid w:val="00C771D9"/>
    <w:rsid w:val="00C83D53"/>
    <w:rsid w:val="00C85E2C"/>
    <w:rsid w:val="00C86DC6"/>
    <w:rsid w:val="00C87FF8"/>
    <w:rsid w:val="00C925B6"/>
    <w:rsid w:val="00C93FD8"/>
    <w:rsid w:val="00C96539"/>
    <w:rsid w:val="00C96BA7"/>
    <w:rsid w:val="00C96F57"/>
    <w:rsid w:val="00C97F6C"/>
    <w:rsid w:val="00CA0A01"/>
    <w:rsid w:val="00CA0B75"/>
    <w:rsid w:val="00CA25ED"/>
    <w:rsid w:val="00CA383C"/>
    <w:rsid w:val="00CA4B94"/>
    <w:rsid w:val="00CB06F8"/>
    <w:rsid w:val="00CB3BDD"/>
    <w:rsid w:val="00CB40DA"/>
    <w:rsid w:val="00CB4F19"/>
    <w:rsid w:val="00CB56DE"/>
    <w:rsid w:val="00CB67EE"/>
    <w:rsid w:val="00CB7697"/>
    <w:rsid w:val="00CB7E54"/>
    <w:rsid w:val="00CC0787"/>
    <w:rsid w:val="00CC15D8"/>
    <w:rsid w:val="00CC190D"/>
    <w:rsid w:val="00CC374C"/>
    <w:rsid w:val="00CC5CC1"/>
    <w:rsid w:val="00CC7440"/>
    <w:rsid w:val="00CD2DE3"/>
    <w:rsid w:val="00CD4146"/>
    <w:rsid w:val="00CD49AA"/>
    <w:rsid w:val="00CD4BFC"/>
    <w:rsid w:val="00CD4CE4"/>
    <w:rsid w:val="00CD5E92"/>
    <w:rsid w:val="00CD6F68"/>
    <w:rsid w:val="00CD7EB5"/>
    <w:rsid w:val="00CE189F"/>
    <w:rsid w:val="00CE3BED"/>
    <w:rsid w:val="00CE3C13"/>
    <w:rsid w:val="00CE43C0"/>
    <w:rsid w:val="00CE596D"/>
    <w:rsid w:val="00CF21D0"/>
    <w:rsid w:val="00CF2742"/>
    <w:rsid w:val="00CF467A"/>
    <w:rsid w:val="00CF6E4B"/>
    <w:rsid w:val="00D01C8D"/>
    <w:rsid w:val="00D02235"/>
    <w:rsid w:val="00D02B08"/>
    <w:rsid w:val="00D04008"/>
    <w:rsid w:val="00D0531E"/>
    <w:rsid w:val="00D06CC4"/>
    <w:rsid w:val="00D156DC"/>
    <w:rsid w:val="00D160DE"/>
    <w:rsid w:val="00D1688E"/>
    <w:rsid w:val="00D1758E"/>
    <w:rsid w:val="00D20AF5"/>
    <w:rsid w:val="00D21222"/>
    <w:rsid w:val="00D217A3"/>
    <w:rsid w:val="00D22446"/>
    <w:rsid w:val="00D2249C"/>
    <w:rsid w:val="00D24205"/>
    <w:rsid w:val="00D244ED"/>
    <w:rsid w:val="00D267B0"/>
    <w:rsid w:val="00D31263"/>
    <w:rsid w:val="00D31345"/>
    <w:rsid w:val="00D32746"/>
    <w:rsid w:val="00D329A6"/>
    <w:rsid w:val="00D33498"/>
    <w:rsid w:val="00D34FAA"/>
    <w:rsid w:val="00D3660F"/>
    <w:rsid w:val="00D36E48"/>
    <w:rsid w:val="00D37109"/>
    <w:rsid w:val="00D402F3"/>
    <w:rsid w:val="00D41516"/>
    <w:rsid w:val="00D43EF0"/>
    <w:rsid w:val="00D4440C"/>
    <w:rsid w:val="00D44772"/>
    <w:rsid w:val="00D47D2F"/>
    <w:rsid w:val="00D5069A"/>
    <w:rsid w:val="00D50C54"/>
    <w:rsid w:val="00D5584B"/>
    <w:rsid w:val="00D55E27"/>
    <w:rsid w:val="00D56018"/>
    <w:rsid w:val="00D568BF"/>
    <w:rsid w:val="00D574A2"/>
    <w:rsid w:val="00D60EEF"/>
    <w:rsid w:val="00D6100C"/>
    <w:rsid w:val="00D62810"/>
    <w:rsid w:val="00D63260"/>
    <w:rsid w:val="00D63265"/>
    <w:rsid w:val="00D63F86"/>
    <w:rsid w:val="00D64447"/>
    <w:rsid w:val="00D6621E"/>
    <w:rsid w:val="00D66DF2"/>
    <w:rsid w:val="00D66FE2"/>
    <w:rsid w:val="00D712CB"/>
    <w:rsid w:val="00D71DCC"/>
    <w:rsid w:val="00D72EEE"/>
    <w:rsid w:val="00D7427D"/>
    <w:rsid w:val="00D74562"/>
    <w:rsid w:val="00D75564"/>
    <w:rsid w:val="00D75F8B"/>
    <w:rsid w:val="00D777D1"/>
    <w:rsid w:val="00D77E28"/>
    <w:rsid w:val="00D80186"/>
    <w:rsid w:val="00D82E9B"/>
    <w:rsid w:val="00D82ED0"/>
    <w:rsid w:val="00D82EFC"/>
    <w:rsid w:val="00D83CB0"/>
    <w:rsid w:val="00D85255"/>
    <w:rsid w:val="00D8628A"/>
    <w:rsid w:val="00D87CE7"/>
    <w:rsid w:val="00D87DB1"/>
    <w:rsid w:val="00D87FD7"/>
    <w:rsid w:val="00D90DFC"/>
    <w:rsid w:val="00D96613"/>
    <w:rsid w:val="00D973AC"/>
    <w:rsid w:val="00D9750B"/>
    <w:rsid w:val="00D97635"/>
    <w:rsid w:val="00DA59F2"/>
    <w:rsid w:val="00DA5B28"/>
    <w:rsid w:val="00DA651A"/>
    <w:rsid w:val="00DB1A86"/>
    <w:rsid w:val="00DB20E2"/>
    <w:rsid w:val="00DB46CB"/>
    <w:rsid w:val="00DB7B10"/>
    <w:rsid w:val="00DC0235"/>
    <w:rsid w:val="00DC4708"/>
    <w:rsid w:val="00DC56BC"/>
    <w:rsid w:val="00DC5B2D"/>
    <w:rsid w:val="00DC66D0"/>
    <w:rsid w:val="00DC68D4"/>
    <w:rsid w:val="00DC7981"/>
    <w:rsid w:val="00DD0BD6"/>
    <w:rsid w:val="00DD0EF8"/>
    <w:rsid w:val="00DD205B"/>
    <w:rsid w:val="00DD2E92"/>
    <w:rsid w:val="00DD41F8"/>
    <w:rsid w:val="00DD51BC"/>
    <w:rsid w:val="00DE1CC6"/>
    <w:rsid w:val="00DE3B21"/>
    <w:rsid w:val="00DE50D8"/>
    <w:rsid w:val="00DE6A08"/>
    <w:rsid w:val="00DE7184"/>
    <w:rsid w:val="00DE7613"/>
    <w:rsid w:val="00DE7C30"/>
    <w:rsid w:val="00DF098D"/>
    <w:rsid w:val="00DF1C3E"/>
    <w:rsid w:val="00DF1C5E"/>
    <w:rsid w:val="00DF4FED"/>
    <w:rsid w:val="00DF58BA"/>
    <w:rsid w:val="00E02C76"/>
    <w:rsid w:val="00E0388F"/>
    <w:rsid w:val="00E03893"/>
    <w:rsid w:val="00E03C33"/>
    <w:rsid w:val="00E04948"/>
    <w:rsid w:val="00E057AA"/>
    <w:rsid w:val="00E07176"/>
    <w:rsid w:val="00E07996"/>
    <w:rsid w:val="00E07C16"/>
    <w:rsid w:val="00E1196B"/>
    <w:rsid w:val="00E12E16"/>
    <w:rsid w:val="00E13911"/>
    <w:rsid w:val="00E139F3"/>
    <w:rsid w:val="00E13F25"/>
    <w:rsid w:val="00E145B1"/>
    <w:rsid w:val="00E14852"/>
    <w:rsid w:val="00E15F06"/>
    <w:rsid w:val="00E1674C"/>
    <w:rsid w:val="00E17549"/>
    <w:rsid w:val="00E2072D"/>
    <w:rsid w:val="00E22BBF"/>
    <w:rsid w:val="00E2745C"/>
    <w:rsid w:val="00E2757B"/>
    <w:rsid w:val="00E27AC9"/>
    <w:rsid w:val="00E3034E"/>
    <w:rsid w:val="00E3043B"/>
    <w:rsid w:val="00E310F2"/>
    <w:rsid w:val="00E31C1D"/>
    <w:rsid w:val="00E32D07"/>
    <w:rsid w:val="00E33C76"/>
    <w:rsid w:val="00E3556A"/>
    <w:rsid w:val="00E35BF2"/>
    <w:rsid w:val="00E36075"/>
    <w:rsid w:val="00E3710F"/>
    <w:rsid w:val="00E37A98"/>
    <w:rsid w:val="00E40DAF"/>
    <w:rsid w:val="00E4161E"/>
    <w:rsid w:val="00E4173D"/>
    <w:rsid w:val="00E417C7"/>
    <w:rsid w:val="00E4188A"/>
    <w:rsid w:val="00E4217B"/>
    <w:rsid w:val="00E42DCD"/>
    <w:rsid w:val="00E44E4F"/>
    <w:rsid w:val="00E45886"/>
    <w:rsid w:val="00E45E9A"/>
    <w:rsid w:val="00E517CA"/>
    <w:rsid w:val="00E51C28"/>
    <w:rsid w:val="00E53CAE"/>
    <w:rsid w:val="00E5499A"/>
    <w:rsid w:val="00E554E5"/>
    <w:rsid w:val="00E55638"/>
    <w:rsid w:val="00E610FE"/>
    <w:rsid w:val="00E6235B"/>
    <w:rsid w:val="00E65ECD"/>
    <w:rsid w:val="00E6612F"/>
    <w:rsid w:val="00E701BC"/>
    <w:rsid w:val="00E716E1"/>
    <w:rsid w:val="00E73098"/>
    <w:rsid w:val="00E73648"/>
    <w:rsid w:val="00E75BC8"/>
    <w:rsid w:val="00E76FB1"/>
    <w:rsid w:val="00E77907"/>
    <w:rsid w:val="00E77B94"/>
    <w:rsid w:val="00E80342"/>
    <w:rsid w:val="00E80EC3"/>
    <w:rsid w:val="00E8174A"/>
    <w:rsid w:val="00E82705"/>
    <w:rsid w:val="00E85B95"/>
    <w:rsid w:val="00E876FB"/>
    <w:rsid w:val="00E90723"/>
    <w:rsid w:val="00E91921"/>
    <w:rsid w:val="00E925C3"/>
    <w:rsid w:val="00E93748"/>
    <w:rsid w:val="00E94411"/>
    <w:rsid w:val="00E965AE"/>
    <w:rsid w:val="00E9764D"/>
    <w:rsid w:val="00E97D35"/>
    <w:rsid w:val="00EA059B"/>
    <w:rsid w:val="00EA069C"/>
    <w:rsid w:val="00EA12B3"/>
    <w:rsid w:val="00EA33CE"/>
    <w:rsid w:val="00EA4A7E"/>
    <w:rsid w:val="00EA4C51"/>
    <w:rsid w:val="00EA4D24"/>
    <w:rsid w:val="00EA503F"/>
    <w:rsid w:val="00EA5F8E"/>
    <w:rsid w:val="00EA7B3C"/>
    <w:rsid w:val="00EB01D9"/>
    <w:rsid w:val="00EB14A5"/>
    <w:rsid w:val="00EB3D86"/>
    <w:rsid w:val="00EB536C"/>
    <w:rsid w:val="00EC1063"/>
    <w:rsid w:val="00EC1A34"/>
    <w:rsid w:val="00EC1C8E"/>
    <w:rsid w:val="00EC20DB"/>
    <w:rsid w:val="00EC2509"/>
    <w:rsid w:val="00EC4F1C"/>
    <w:rsid w:val="00EC513E"/>
    <w:rsid w:val="00EC60C1"/>
    <w:rsid w:val="00EC647A"/>
    <w:rsid w:val="00EC6DD4"/>
    <w:rsid w:val="00EC71D9"/>
    <w:rsid w:val="00ED005F"/>
    <w:rsid w:val="00ED06F2"/>
    <w:rsid w:val="00ED113F"/>
    <w:rsid w:val="00ED1759"/>
    <w:rsid w:val="00ED23C2"/>
    <w:rsid w:val="00ED2A96"/>
    <w:rsid w:val="00ED2EB9"/>
    <w:rsid w:val="00ED30BC"/>
    <w:rsid w:val="00ED4BD9"/>
    <w:rsid w:val="00ED50B1"/>
    <w:rsid w:val="00ED7812"/>
    <w:rsid w:val="00EE35F4"/>
    <w:rsid w:val="00EE4BFE"/>
    <w:rsid w:val="00EE590E"/>
    <w:rsid w:val="00EE5F99"/>
    <w:rsid w:val="00EE6C22"/>
    <w:rsid w:val="00EE6DCE"/>
    <w:rsid w:val="00EE7A47"/>
    <w:rsid w:val="00EF06AD"/>
    <w:rsid w:val="00EF14B8"/>
    <w:rsid w:val="00EF21E8"/>
    <w:rsid w:val="00EF4071"/>
    <w:rsid w:val="00EF56C0"/>
    <w:rsid w:val="00EF6895"/>
    <w:rsid w:val="00F041B5"/>
    <w:rsid w:val="00F042ED"/>
    <w:rsid w:val="00F10E10"/>
    <w:rsid w:val="00F114E8"/>
    <w:rsid w:val="00F115A5"/>
    <w:rsid w:val="00F115E8"/>
    <w:rsid w:val="00F13002"/>
    <w:rsid w:val="00F132A2"/>
    <w:rsid w:val="00F13C6B"/>
    <w:rsid w:val="00F144B7"/>
    <w:rsid w:val="00F14CA9"/>
    <w:rsid w:val="00F15BA0"/>
    <w:rsid w:val="00F1661A"/>
    <w:rsid w:val="00F16C36"/>
    <w:rsid w:val="00F17288"/>
    <w:rsid w:val="00F21C6D"/>
    <w:rsid w:val="00F21D1B"/>
    <w:rsid w:val="00F233D7"/>
    <w:rsid w:val="00F26570"/>
    <w:rsid w:val="00F26E53"/>
    <w:rsid w:val="00F2799E"/>
    <w:rsid w:val="00F30BA2"/>
    <w:rsid w:val="00F315FE"/>
    <w:rsid w:val="00F319BD"/>
    <w:rsid w:val="00F31AEA"/>
    <w:rsid w:val="00F329E6"/>
    <w:rsid w:val="00F333CA"/>
    <w:rsid w:val="00F33602"/>
    <w:rsid w:val="00F34B85"/>
    <w:rsid w:val="00F35309"/>
    <w:rsid w:val="00F36273"/>
    <w:rsid w:val="00F3680D"/>
    <w:rsid w:val="00F36E94"/>
    <w:rsid w:val="00F3726E"/>
    <w:rsid w:val="00F37AA2"/>
    <w:rsid w:val="00F37AC9"/>
    <w:rsid w:val="00F43E5D"/>
    <w:rsid w:val="00F44244"/>
    <w:rsid w:val="00F4457F"/>
    <w:rsid w:val="00F44B1F"/>
    <w:rsid w:val="00F4716B"/>
    <w:rsid w:val="00F47D41"/>
    <w:rsid w:val="00F520B7"/>
    <w:rsid w:val="00F54965"/>
    <w:rsid w:val="00F560A0"/>
    <w:rsid w:val="00F57368"/>
    <w:rsid w:val="00F57D7C"/>
    <w:rsid w:val="00F6033F"/>
    <w:rsid w:val="00F60C7B"/>
    <w:rsid w:val="00F61A50"/>
    <w:rsid w:val="00F65839"/>
    <w:rsid w:val="00F67D86"/>
    <w:rsid w:val="00F70BF7"/>
    <w:rsid w:val="00F72C2A"/>
    <w:rsid w:val="00F731B8"/>
    <w:rsid w:val="00F74723"/>
    <w:rsid w:val="00F77439"/>
    <w:rsid w:val="00F775D1"/>
    <w:rsid w:val="00F77F2B"/>
    <w:rsid w:val="00F817D7"/>
    <w:rsid w:val="00F822E8"/>
    <w:rsid w:val="00F828B9"/>
    <w:rsid w:val="00F82B82"/>
    <w:rsid w:val="00F84280"/>
    <w:rsid w:val="00F90879"/>
    <w:rsid w:val="00F91DF1"/>
    <w:rsid w:val="00F92C19"/>
    <w:rsid w:val="00F92C5C"/>
    <w:rsid w:val="00F94A78"/>
    <w:rsid w:val="00F952FF"/>
    <w:rsid w:val="00FA17B6"/>
    <w:rsid w:val="00FA2368"/>
    <w:rsid w:val="00FA3A13"/>
    <w:rsid w:val="00FA4483"/>
    <w:rsid w:val="00FA4E24"/>
    <w:rsid w:val="00FA5248"/>
    <w:rsid w:val="00FA7070"/>
    <w:rsid w:val="00FA7071"/>
    <w:rsid w:val="00FA77C5"/>
    <w:rsid w:val="00FA78BF"/>
    <w:rsid w:val="00FB0B7F"/>
    <w:rsid w:val="00FB0CC8"/>
    <w:rsid w:val="00FB2E28"/>
    <w:rsid w:val="00FB34F6"/>
    <w:rsid w:val="00FB362A"/>
    <w:rsid w:val="00FB3981"/>
    <w:rsid w:val="00FB3F82"/>
    <w:rsid w:val="00FB4492"/>
    <w:rsid w:val="00FB7A7F"/>
    <w:rsid w:val="00FC2014"/>
    <w:rsid w:val="00FC6116"/>
    <w:rsid w:val="00FC64F7"/>
    <w:rsid w:val="00FC705C"/>
    <w:rsid w:val="00FD07EE"/>
    <w:rsid w:val="00FD0F0F"/>
    <w:rsid w:val="00FD0F74"/>
    <w:rsid w:val="00FD2863"/>
    <w:rsid w:val="00FD2FFA"/>
    <w:rsid w:val="00FD5B2B"/>
    <w:rsid w:val="00FE18B0"/>
    <w:rsid w:val="00FE1BE7"/>
    <w:rsid w:val="00FE4FAC"/>
    <w:rsid w:val="00FF10F5"/>
    <w:rsid w:val="00FF18D9"/>
    <w:rsid w:val="00FF21C2"/>
    <w:rsid w:val="00FF3996"/>
    <w:rsid w:val="00FF44ED"/>
    <w:rsid w:val="00FF62F2"/>
    <w:rsid w:val="02B4EDE3"/>
    <w:rsid w:val="0314C6BF"/>
    <w:rsid w:val="0432AB6D"/>
    <w:rsid w:val="0AEEB59B"/>
    <w:rsid w:val="0BB16316"/>
    <w:rsid w:val="10007F83"/>
    <w:rsid w:val="135E0305"/>
    <w:rsid w:val="139CEA18"/>
    <w:rsid w:val="13DFC3DC"/>
    <w:rsid w:val="153AED2A"/>
    <w:rsid w:val="158A171D"/>
    <w:rsid w:val="18229C19"/>
    <w:rsid w:val="1834FC21"/>
    <w:rsid w:val="197BB061"/>
    <w:rsid w:val="19AA440D"/>
    <w:rsid w:val="19BE27BD"/>
    <w:rsid w:val="1A5B1D4F"/>
    <w:rsid w:val="1BFA9EF8"/>
    <w:rsid w:val="1E259410"/>
    <w:rsid w:val="1F4E0709"/>
    <w:rsid w:val="20ECE285"/>
    <w:rsid w:val="21636462"/>
    <w:rsid w:val="237A2112"/>
    <w:rsid w:val="24623271"/>
    <w:rsid w:val="24F4253C"/>
    <w:rsid w:val="2555C5CC"/>
    <w:rsid w:val="26C8E8F7"/>
    <w:rsid w:val="27008146"/>
    <w:rsid w:val="2846E1FC"/>
    <w:rsid w:val="2A0D97FB"/>
    <w:rsid w:val="2D168B39"/>
    <w:rsid w:val="2DC01402"/>
    <w:rsid w:val="30942FC9"/>
    <w:rsid w:val="315FFC38"/>
    <w:rsid w:val="369F3C5D"/>
    <w:rsid w:val="3A0C5745"/>
    <w:rsid w:val="3AEE516F"/>
    <w:rsid w:val="3BFB0508"/>
    <w:rsid w:val="3DF10D5A"/>
    <w:rsid w:val="3F8ABFE5"/>
    <w:rsid w:val="42C53EA4"/>
    <w:rsid w:val="43530AB3"/>
    <w:rsid w:val="46FE05D3"/>
    <w:rsid w:val="472A4888"/>
    <w:rsid w:val="47424CC0"/>
    <w:rsid w:val="47ED54AE"/>
    <w:rsid w:val="4CE51CC2"/>
    <w:rsid w:val="50F4418D"/>
    <w:rsid w:val="532EE476"/>
    <w:rsid w:val="539C4BE5"/>
    <w:rsid w:val="55E9894A"/>
    <w:rsid w:val="562D4737"/>
    <w:rsid w:val="567F6A35"/>
    <w:rsid w:val="5776B6AB"/>
    <w:rsid w:val="591453CE"/>
    <w:rsid w:val="59B5E9CC"/>
    <w:rsid w:val="5A40B882"/>
    <w:rsid w:val="5BB3ABC8"/>
    <w:rsid w:val="5D00DFAB"/>
    <w:rsid w:val="67EE6E1C"/>
    <w:rsid w:val="6B968236"/>
    <w:rsid w:val="6BD3520D"/>
    <w:rsid w:val="6CEBAEAA"/>
    <w:rsid w:val="6D79189A"/>
    <w:rsid w:val="71AB5BA5"/>
    <w:rsid w:val="742A0BA9"/>
    <w:rsid w:val="75879081"/>
    <w:rsid w:val="773A4A9F"/>
    <w:rsid w:val="7968EA89"/>
    <w:rsid w:val="7BFFD7F1"/>
    <w:rsid w:val="7DE5F6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F1DA756"/>
  <w15:chartTrackingRefBased/>
  <w15:docId w15:val="{8BC1A3CC-3D31-46C2-8A2B-D7B0A881E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i/>
      <w:lang w:eastAsia="en-US"/>
    </w:rPr>
  </w:style>
  <w:style w:type="paragraph" w:styleId="Heading1">
    <w:name w:val="heading 1"/>
    <w:basedOn w:val="Normal"/>
    <w:next w:val="Normal"/>
    <w:qFormat/>
    <w:pPr>
      <w:keepNext/>
      <w:spacing w:before="240" w:after="60"/>
      <w:outlineLvl w:val="0"/>
    </w:pPr>
    <w:rPr>
      <w:b/>
      <w:i w:val="0"/>
      <w:kern w:val="28"/>
      <w:sz w:val="22"/>
    </w:rPr>
  </w:style>
  <w:style w:type="paragraph" w:styleId="Heading2">
    <w:name w:val="heading 2"/>
    <w:basedOn w:val="Normal"/>
    <w:next w:val="Normal"/>
    <w:qFormat/>
    <w:pPr>
      <w:keepNext/>
      <w:spacing w:before="240" w:after="60"/>
      <w:outlineLvl w:val="1"/>
    </w:pPr>
    <w:rPr>
      <w:b/>
      <w:i w:val="0"/>
    </w:rPr>
  </w:style>
  <w:style w:type="paragraph" w:styleId="Heading3">
    <w:name w:val="heading 3"/>
    <w:basedOn w:val="Normal"/>
    <w:next w:val="Normal"/>
    <w:qFormat/>
    <w:pPr>
      <w:keepNext/>
      <w:spacing w:before="240" w:after="60"/>
      <w:outlineLvl w:val="2"/>
    </w:pPr>
    <w:rPr>
      <w:sz w:val="18"/>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i w:val="0"/>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val="0"/>
    </w:rPr>
  </w:style>
  <w:style w:type="paragraph" w:styleId="Heading9">
    <w:name w:val="heading 9"/>
    <w:basedOn w:val="Normal"/>
    <w:next w:val="Normal"/>
    <w:qFormat/>
    <w:pPr>
      <w:spacing w:before="240" w:after="60"/>
      <w:outlineLvl w:val="8"/>
    </w:pPr>
    <w:rPr>
      <w:rFonts w:ascii="Arial" w:hAnsi="Arial"/>
      <w:b/>
      <w:i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pPr>
    <w:rPr>
      <w:rFonts w:ascii="Arial" w:hAnsi="Arial"/>
      <w:sz w:val="14"/>
    </w:rPr>
  </w:style>
  <w:style w:type="character" w:styleId="PageNumber">
    <w:name w:val="page number"/>
    <w:basedOn w:val="DefaultParagraphFont"/>
  </w:style>
  <w:style w:type="paragraph" w:customStyle="1" w:styleId="PolicyText">
    <w:name w:val="Policy Text"/>
    <w:basedOn w:val="Normal"/>
    <w:pPr>
      <w:ind w:left="720" w:firstLine="720"/>
    </w:pPr>
  </w:style>
  <w:style w:type="paragraph" w:customStyle="1" w:styleId="PolicyHeading">
    <w:name w:val="Policy Heading"/>
    <w:basedOn w:val="Heading1"/>
    <w:pPr>
      <w:outlineLvl w:val="9"/>
    </w:pPr>
    <w:rPr>
      <w:sz w:val="24"/>
    </w:rPr>
  </w:style>
  <w:style w:type="paragraph" w:styleId="NormalIndent">
    <w:name w:val="Normal Indent"/>
    <w:basedOn w:val="Normal"/>
    <w:pPr>
      <w:spacing w:after="240"/>
      <w:ind w:left="360"/>
    </w:pPr>
    <w:rPr>
      <w:rFonts w:ascii="Helvetica" w:hAnsi="Helvetica"/>
      <w:i w:val="0"/>
      <w:sz w:val="22"/>
    </w:rPr>
  </w:style>
  <w:style w:type="paragraph" w:styleId="TOC4">
    <w:name w:val="toc 4"/>
    <w:basedOn w:val="TOC1"/>
    <w:semiHidden/>
    <w:pPr>
      <w:ind w:left="3240" w:right="1200"/>
    </w:pPr>
  </w:style>
  <w:style w:type="paragraph" w:styleId="TOC1">
    <w:name w:val="toc 1"/>
    <w:basedOn w:val="Normal"/>
    <w:semiHidden/>
    <w:pPr>
      <w:keepNext/>
      <w:keepLines/>
      <w:tabs>
        <w:tab w:val="right" w:leader="dot" w:pos="8400"/>
      </w:tabs>
      <w:spacing w:after="240"/>
      <w:ind w:left="2160"/>
    </w:pPr>
    <w:rPr>
      <w:rFonts w:ascii="Helvetica" w:hAnsi="Helvetica"/>
      <w:i w:val="0"/>
      <w:sz w:val="22"/>
    </w:rPr>
  </w:style>
  <w:style w:type="paragraph" w:styleId="TOC3">
    <w:name w:val="toc 3"/>
    <w:basedOn w:val="TOC2"/>
    <w:semiHidden/>
    <w:pPr>
      <w:ind w:left="2880"/>
    </w:pPr>
  </w:style>
  <w:style w:type="paragraph" w:styleId="TOC2">
    <w:name w:val="toc 2"/>
    <w:basedOn w:val="TOC1"/>
    <w:semiHidden/>
    <w:pPr>
      <w:ind w:left="2520" w:right="1200"/>
    </w:pPr>
  </w:style>
  <w:style w:type="paragraph" w:styleId="Index7">
    <w:name w:val="index 7"/>
    <w:basedOn w:val="Normal"/>
    <w:next w:val="Normal"/>
    <w:semiHidden/>
    <w:pPr>
      <w:spacing w:after="240"/>
      <w:ind w:left="2160"/>
    </w:pPr>
    <w:rPr>
      <w:rFonts w:ascii="Helvetica" w:hAnsi="Helvetica"/>
      <w:i w:val="0"/>
      <w:sz w:val="22"/>
    </w:rPr>
  </w:style>
  <w:style w:type="paragraph" w:styleId="Index6">
    <w:name w:val="index 6"/>
    <w:basedOn w:val="Normal"/>
    <w:next w:val="Normal"/>
    <w:semiHidden/>
    <w:pPr>
      <w:spacing w:after="240"/>
      <w:ind w:left="1800"/>
    </w:pPr>
    <w:rPr>
      <w:rFonts w:ascii="Helvetica" w:hAnsi="Helvetica"/>
      <w:i w:val="0"/>
      <w:sz w:val="22"/>
    </w:rPr>
  </w:style>
  <w:style w:type="paragraph" w:styleId="Index5">
    <w:name w:val="index 5"/>
    <w:basedOn w:val="Normal"/>
    <w:next w:val="Normal"/>
    <w:semiHidden/>
    <w:pPr>
      <w:spacing w:after="240"/>
      <w:ind w:left="1440"/>
    </w:pPr>
    <w:rPr>
      <w:rFonts w:ascii="Helvetica" w:hAnsi="Helvetica"/>
      <w:i w:val="0"/>
      <w:sz w:val="22"/>
    </w:rPr>
  </w:style>
  <w:style w:type="paragraph" w:styleId="Index4">
    <w:name w:val="index 4"/>
    <w:basedOn w:val="Normal"/>
    <w:next w:val="Normal"/>
    <w:semiHidden/>
    <w:pPr>
      <w:spacing w:after="240"/>
      <w:ind w:left="1080"/>
    </w:pPr>
    <w:rPr>
      <w:rFonts w:ascii="Helvetica" w:hAnsi="Helvetica"/>
      <w:i w:val="0"/>
      <w:sz w:val="22"/>
    </w:rPr>
  </w:style>
  <w:style w:type="paragraph" w:styleId="Index3">
    <w:name w:val="index 3"/>
    <w:basedOn w:val="Normal"/>
    <w:next w:val="Normal"/>
    <w:semiHidden/>
    <w:pPr>
      <w:spacing w:after="240"/>
      <w:ind w:left="720"/>
    </w:pPr>
    <w:rPr>
      <w:rFonts w:ascii="Helvetica" w:hAnsi="Helvetica"/>
      <w:i w:val="0"/>
      <w:sz w:val="22"/>
    </w:rPr>
  </w:style>
  <w:style w:type="paragraph" w:styleId="Index2">
    <w:name w:val="index 2"/>
    <w:basedOn w:val="Normal"/>
    <w:next w:val="Normal"/>
    <w:semiHidden/>
    <w:pPr>
      <w:spacing w:after="240"/>
      <w:ind w:left="360"/>
    </w:pPr>
    <w:rPr>
      <w:rFonts w:ascii="Helvetica" w:hAnsi="Helvetica"/>
      <w:i w:val="0"/>
      <w:sz w:val="22"/>
    </w:rPr>
  </w:style>
  <w:style w:type="paragraph" w:styleId="Index1">
    <w:name w:val="index 1"/>
    <w:basedOn w:val="Normal"/>
    <w:next w:val="Normal"/>
    <w:semiHidden/>
    <w:pPr>
      <w:spacing w:after="240"/>
    </w:pPr>
    <w:rPr>
      <w:rFonts w:ascii="Helvetica" w:hAnsi="Helvetica"/>
      <w:i w:val="0"/>
      <w:sz w:val="22"/>
    </w:rPr>
  </w:style>
  <w:style w:type="character" w:styleId="LineNumber">
    <w:name w:val="line number"/>
    <w:basedOn w:val="DefaultParagraphFont"/>
  </w:style>
  <w:style w:type="paragraph" w:styleId="IndexHeading">
    <w:name w:val="index heading"/>
    <w:basedOn w:val="Normal"/>
    <w:next w:val="Index1"/>
    <w:semiHidden/>
    <w:pPr>
      <w:spacing w:after="240"/>
    </w:pPr>
    <w:rPr>
      <w:rFonts w:ascii="Helvetica" w:hAnsi="Helvetica"/>
      <w:i w:val="0"/>
      <w:sz w:val="22"/>
    </w:rPr>
  </w:style>
  <w:style w:type="character" w:styleId="FootnoteReference">
    <w:name w:val="footnote reference"/>
    <w:semiHidden/>
    <w:rPr>
      <w:position w:val="6"/>
      <w:sz w:val="16"/>
    </w:rPr>
  </w:style>
  <w:style w:type="paragraph" w:styleId="FootnoteText">
    <w:name w:val="footnote text"/>
    <w:basedOn w:val="Normal"/>
    <w:semiHidden/>
    <w:pPr>
      <w:spacing w:after="240"/>
    </w:pPr>
    <w:rPr>
      <w:rFonts w:ascii="Helvetica" w:hAnsi="Helvetica"/>
      <w:i w:val="0"/>
    </w:rPr>
  </w:style>
  <w:style w:type="paragraph" w:customStyle="1" w:styleId="formcaption5pt">
    <w:name w:val="form caption 5pt"/>
    <w:basedOn w:val="Normal"/>
    <w:pPr>
      <w:spacing w:before="2" w:after="2"/>
      <w:ind w:left="-72"/>
    </w:pPr>
    <w:rPr>
      <w:rFonts w:ascii="Helvetica" w:hAnsi="Helvetica"/>
      <w:i w:val="0"/>
      <w:caps/>
      <w:sz w:val="10"/>
    </w:rPr>
  </w:style>
  <w:style w:type="paragraph" w:customStyle="1" w:styleId="guidelines11pt">
    <w:name w:val="guidelines 11pt"/>
    <w:basedOn w:val="formhead9pt"/>
    <w:rPr>
      <w:sz w:val="22"/>
    </w:rPr>
  </w:style>
  <w:style w:type="paragraph" w:customStyle="1" w:styleId="formhead9pt">
    <w:name w:val="form head 9pt"/>
    <w:basedOn w:val="Normalt"/>
    <w:pPr>
      <w:spacing w:before="240" w:after="0"/>
      <w:ind w:left="-115"/>
    </w:pPr>
    <w:rPr>
      <w:rFonts w:ascii="Helvetica" w:hAnsi="Helvetica"/>
      <w:b/>
      <w:caps/>
      <w:sz w:val="18"/>
    </w:rPr>
  </w:style>
  <w:style w:type="paragraph" w:customStyle="1" w:styleId="Normalt">
    <w:name w:val="Normalt"/>
    <w:basedOn w:val="Normal"/>
    <w:pPr>
      <w:spacing w:after="240"/>
    </w:pPr>
    <w:rPr>
      <w:rFonts w:ascii="Times" w:hAnsi="Times"/>
      <w:i w:val="0"/>
      <w:sz w:val="22"/>
    </w:rPr>
  </w:style>
  <w:style w:type="paragraph" w:customStyle="1" w:styleId="guidelineleft">
    <w:name w:val="guideline left"/>
    <w:basedOn w:val="Normal"/>
    <w:pPr>
      <w:spacing w:before="60" w:after="60"/>
    </w:pPr>
    <w:rPr>
      <w:rFonts w:ascii="Helvetica" w:hAnsi="Helvetica"/>
      <w:b/>
      <w:i w:val="0"/>
      <w:sz w:val="18"/>
    </w:rPr>
  </w:style>
  <w:style w:type="paragraph" w:customStyle="1" w:styleId="formspace">
    <w:name w:val="form space"/>
    <w:basedOn w:val="Normal"/>
    <w:pPr>
      <w:spacing w:before="60" w:after="60"/>
    </w:pPr>
    <w:rPr>
      <w:rFonts w:ascii="Helvetica" w:hAnsi="Helvetica"/>
      <w:i w:val="0"/>
      <w:sz w:val="18"/>
    </w:rPr>
  </w:style>
  <w:style w:type="paragraph" w:customStyle="1" w:styleId="heading4t">
    <w:name w:val="heading 4t"/>
    <w:basedOn w:val="heading3t"/>
    <w:next w:val="NormalIndent"/>
    <w:pPr>
      <w:ind w:left="547"/>
    </w:pPr>
  </w:style>
  <w:style w:type="paragraph" w:customStyle="1" w:styleId="heading3t">
    <w:name w:val="heading 3t"/>
    <w:basedOn w:val="Heading1"/>
    <w:next w:val="Normalt"/>
    <w:pPr>
      <w:spacing w:before="0" w:after="240"/>
      <w:outlineLvl w:val="9"/>
    </w:pPr>
    <w:rPr>
      <w:rFonts w:ascii="Times" w:hAnsi="Times"/>
      <w:kern w:val="0"/>
    </w:rPr>
  </w:style>
  <w:style w:type="paragraph" w:customStyle="1" w:styleId="heading2t">
    <w:name w:val="heading 2t"/>
    <w:basedOn w:val="Heading1"/>
    <w:next w:val="Normalt"/>
    <w:pPr>
      <w:spacing w:before="0" w:after="240"/>
      <w:outlineLvl w:val="9"/>
    </w:pPr>
    <w:rPr>
      <w:rFonts w:ascii="Times" w:hAnsi="Times"/>
      <w:kern w:val="0"/>
      <w:sz w:val="26"/>
    </w:rPr>
  </w:style>
  <w:style w:type="paragraph" w:customStyle="1" w:styleId="instruction">
    <w:name w:val="instruction"/>
    <w:basedOn w:val="Normalt"/>
    <w:pPr>
      <w:ind w:left="-115"/>
      <w:jc w:val="both"/>
    </w:pPr>
    <w:rPr>
      <w:rFonts w:ascii="Helvetica" w:hAnsi="Helvetica"/>
    </w:rPr>
  </w:style>
  <w:style w:type="paragraph" w:customStyle="1" w:styleId="checklist1line">
    <w:name w:val="checklist 1line"/>
    <w:basedOn w:val="checklistpara"/>
    <w:pPr>
      <w:spacing w:before="120" w:after="120"/>
    </w:pPr>
    <w:rPr>
      <w:rFonts w:ascii="Times" w:hAnsi="Times"/>
      <w:sz w:val="22"/>
    </w:rPr>
  </w:style>
  <w:style w:type="paragraph" w:customStyle="1" w:styleId="checklistpara">
    <w:name w:val="checklist para"/>
    <w:basedOn w:val="formspace"/>
    <w:pPr>
      <w:spacing w:before="0" w:after="240"/>
    </w:pPr>
  </w:style>
  <w:style w:type="paragraph" w:customStyle="1" w:styleId="Text-bullet">
    <w:name w:val="Text - bullet"/>
    <w:basedOn w:val="Normal"/>
    <w:pPr>
      <w:spacing w:after="240"/>
      <w:ind w:left="835" w:hanging="274"/>
    </w:pPr>
    <w:rPr>
      <w:rFonts w:ascii="Helvetica" w:hAnsi="Helvetica"/>
      <w:i w:val="0"/>
      <w:sz w:val="22"/>
    </w:rPr>
  </w:style>
  <w:style w:type="paragraph" w:customStyle="1" w:styleId="Text-bullettight">
    <w:name w:val="Text - bullet tight"/>
    <w:basedOn w:val="Text-bullet"/>
    <w:pPr>
      <w:spacing w:after="0"/>
    </w:pPr>
  </w:style>
  <w:style w:type="paragraph" w:customStyle="1" w:styleId="NormalIndent-t">
    <w:name w:val="Normal Indent-t"/>
    <w:basedOn w:val="NormalIndent"/>
    <w:rPr>
      <w:rFonts w:ascii="Times" w:hAnsi="Times"/>
    </w:rPr>
  </w:style>
  <w:style w:type="paragraph" w:customStyle="1" w:styleId="Text-bulletsub">
    <w:name w:val="Text - bullet sub"/>
    <w:basedOn w:val="Text-bullet"/>
    <w:pPr>
      <w:ind w:left="1094"/>
    </w:pPr>
  </w:style>
  <w:style w:type="paragraph" w:customStyle="1" w:styleId="Text-bulletsubtight">
    <w:name w:val="Text - bullet sub tight"/>
    <w:basedOn w:val="Text-bullettight"/>
    <w:pPr>
      <w:ind w:left="1094"/>
    </w:pPr>
  </w:style>
  <w:style w:type="paragraph" w:customStyle="1" w:styleId="Text-number">
    <w:name w:val="Text - number"/>
    <w:basedOn w:val="Normal"/>
    <w:pPr>
      <w:tabs>
        <w:tab w:val="decimal" w:pos="295"/>
      </w:tabs>
      <w:ind w:left="533" w:hanging="533"/>
    </w:pPr>
    <w:rPr>
      <w:rFonts w:ascii="Helvetica" w:hAnsi="Helvetica"/>
      <w:i w:val="0"/>
      <w:sz w:val="22"/>
    </w:rPr>
  </w:style>
  <w:style w:type="paragraph" w:customStyle="1" w:styleId="Text-numbertight">
    <w:name w:val="Text - number tight"/>
    <w:basedOn w:val="Text-number"/>
  </w:style>
  <w:style w:type="paragraph" w:customStyle="1" w:styleId="formhead8pt">
    <w:name w:val="form head 8pt"/>
    <w:basedOn w:val="instruction"/>
  </w:style>
  <w:style w:type="paragraph" w:customStyle="1" w:styleId="formcaption9pt">
    <w:name w:val="form caption 9pt"/>
    <w:basedOn w:val="formcaption5pt"/>
    <w:pPr>
      <w:spacing w:before="40" w:after="40"/>
      <w:ind w:left="0"/>
      <w:jc w:val="center"/>
    </w:pPr>
    <w:rPr>
      <w:b/>
      <w:sz w:val="18"/>
    </w:rPr>
  </w:style>
  <w:style w:type="paragraph" w:customStyle="1" w:styleId="checklisthead">
    <w:name w:val="checklist head"/>
    <w:basedOn w:val="guidelines11pt"/>
    <w:pPr>
      <w:spacing w:before="120" w:after="120"/>
      <w:ind w:left="0"/>
    </w:pPr>
  </w:style>
  <w:style w:type="paragraph" w:customStyle="1" w:styleId="checklist2line">
    <w:name w:val="checklist 2line"/>
    <w:basedOn w:val="checklist1line"/>
    <w:pPr>
      <w:spacing w:before="24" w:after="24"/>
    </w:pPr>
  </w:style>
  <w:style w:type="paragraph" w:customStyle="1" w:styleId="formcaption7pt">
    <w:name w:val="form caption 7pt"/>
    <w:basedOn w:val="Normal"/>
    <w:pPr>
      <w:spacing w:before="80" w:after="60"/>
    </w:pPr>
    <w:rPr>
      <w:rFonts w:ascii="Helvetica" w:hAnsi="Helvetica"/>
      <w:i w:val="0"/>
      <w:sz w:val="14"/>
    </w:rPr>
  </w:style>
  <w:style w:type="paragraph" w:customStyle="1" w:styleId="blankpage">
    <w:name w:val="blank page"/>
    <w:basedOn w:val="Normal"/>
    <w:pPr>
      <w:pageBreakBefore/>
      <w:framePr w:hSpace="180" w:wrap="auto" w:vAnchor="page" w:hAnchor="page" w:xAlign="center" w:yAlign="cen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spacing w:after="240"/>
    </w:pPr>
    <w:rPr>
      <w:rFonts w:ascii="Helvetica" w:hAnsi="Helvetica"/>
      <w:i w:val="0"/>
      <w:sz w:val="24"/>
    </w:rPr>
  </w:style>
  <w:style w:type="paragraph" w:customStyle="1" w:styleId="formhead">
    <w:name w:val="form head"/>
    <w:basedOn w:val="Normal"/>
    <w:pPr>
      <w:spacing w:before="240"/>
      <w:ind w:left="-86"/>
    </w:pPr>
    <w:rPr>
      <w:rFonts w:ascii="Arial" w:hAnsi="Arial"/>
      <w:b/>
      <w:i w:val="0"/>
      <w:sz w:val="18"/>
    </w:rPr>
  </w:style>
  <w:style w:type="paragraph" w:customStyle="1" w:styleId="line">
    <w:name w:val="line"/>
    <w:basedOn w:val="Normal"/>
    <w:pPr>
      <w:spacing w:after="8"/>
    </w:pPr>
    <w:rPr>
      <w:rFonts w:ascii="Arial" w:hAnsi="Arial"/>
      <w:i w:val="0"/>
      <w:sz w:val="14"/>
    </w:rPr>
  </w:style>
  <w:style w:type="paragraph" w:customStyle="1" w:styleId="formspace7pt">
    <w:name w:val="form space 7pt"/>
    <w:basedOn w:val="formspace"/>
    <w:pPr>
      <w:spacing w:before="0" w:after="8"/>
    </w:pPr>
    <w:rPr>
      <w:rFonts w:ascii="Arial" w:hAnsi="Arial"/>
      <w:sz w:val="14"/>
    </w:rPr>
  </w:style>
  <w:style w:type="paragraph" w:customStyle="1" w:styleId="formhead7pt">
    <w:name w:val="form head 7pt"/>
    <w:basedOn w:val="formhead8pt"/>
    <w:pPr>
      <w:spacing w:after="8"/>
      <w:ind w:left="0"/>
      <w:jc w:val="left"/>
    </w:pPr>
    <w:rPr>
      <w:rFonts w:ascii="Arial" w:hAnsi="Arial"/>
      <w:b/>
      <w:sz w:val="14"/>
    </w:rPr>
  </w:style>
  <w:style w:type="paragraph" w:styleId="Title">
    <w:name w:val="Title"/>
    <w:basedOn w:val="Normal"/>
    <w:qFormat/>
    <w:pPr>
      <w:spacing w:after="480"/>
      <w:jc w:val="center"/>
    </w:pPr>
    <w:rPr>
      <w:rFonts w:ascii="Times" w:hAnsi="Times"/>
      <w:i w:val="0"/>
      <w:sz w:val="50"/>
    </w:rPr>
  </w:style>
  <w:style w:type="paragraph" w:customStyle="1" w:styleId="Title2">
    <w:name w:val="Title 2"/>
    <w:basedOn w:val="Title"/>
    <w:rPr>
      <w:i/>
      <w:sz w:val="36"/>
    </w:rPr>
  </w:style>
  <w:style w:type="paragraph" w:customStyle="1" w:styleId="Indent1">
    <w:name w:val="Indent 1"/>
    <w:basedOn w:val="NormalIndent"/>
    <w:pPr>
      <w:spacing w:after="0"/>
      <w:ind w:left="1080"/>
    </w:pPr>
    <w:rPr>
      <w:rFonts w:ascii="Times" w:hAnsi="Times"/>
      <w:sz w:val="24"/>
    </w:rPr>
  </w:style>
  <w:style w:type="paragraph" w:customStyle="1" w:styleId="Indent2">
    <w:name w:val="Indent 2"/>
    <w:basedOn w:val="NormalIndent"/>
    <w:pPr>
      <w:spacing w:after="0"/>
      <w:ind w:left="1440"/>
    </w:pPr>
    <w:rPr>
      <w:rFonts w:ascii="Times" w:hAnsi="Times"/>
      <w:sz w:val="24"/>
    </w:rPr>
  </w:style>
  <w:style w:type="paragraph" w:customStyle="1" w:styleId="Indent3">
    <w:name w:val="Indent 3"/>
    <w:basedOn w:val="NormalIndent"/>
    <w:pPr>
      <w:spacing w:after="0"/>
      <w:ind w:left="1800"/>
    </w:pPr>
    <w:rPr>
      <w:rFonts w:ascii="Times" w:hAnsi="Times"/>
      <w:sz w:val="24"/>
    </w:rPr>
  </w:style>
  <w:style w:type="paragraph" w:customStyle="1" w:styleId="Indent4">
    <w:name w:val="Indent 4"/>
    <w:basedOn w:val="NormalIndent"/>
    <w:pPr>
      <w:spacing w:after="0"/>
      <w:ind w:left="2160"/>
    </w:pPr>
    <w:rPr>
      <w:rFonts w:ascii="Times" w:hAnsi="Times"/>
      <w:sz w:val="24"/>
    </w:rPr>
  </w:style>
  <w:style w:type="paragraph" w:customStyle="1" w:styleId="gloshead">
    <w:name w:val="glos head"/>
    <w:basedOn w:val="Normal"/>
    <w:rPr>
      <w:rFonts w:ascii="Cupertino" w:hAnsi="Cupertino"/>
      <w:b/>
      <w:i w:val="0"/>
      <w:sz w:val="26"/>
    </w:rPr>
  </w:style>
  <w:style w:type="paragraph" w:customStyle="1" w:styleId="glostext">
    <w:name w:val="glos text"/>
    <w:basedOn w:val="Normal"/>
    <w:pPr>
      <w:spacing w:after="240"/>
      <w:ind w:left="288" w:right="360" w:hanging="288"/>
    </w:pPr>
    <w:rPr>
      <w:rFonts w:ascii="Palatino" w:hAnsi="Palatino"/>
      <w:i w:val="0"/>
    </w:rPr>
  </w:style>
  <w:style w:type="paragraph" w:customStyle="1" w:styleId="Text">
    <w:name w:val="Text"/>
    <w:basedOn w:val="Normal"/>
    <w:pPr>
      <w:spacing w:after="120"/>
    </w:pPr>
    <w:rPr>
      <w:rFonts w:ascii="Times" w:hAnsi="Times"/>
      <w:i w:val="0"/>
      <w:sz w:val="22"/>
    </w:rPr>
  </w:style>
  <w:style w:type="paragraph" w:customStyle="1" w:styleId="Deliverable2">
    <w:name w:val="Deliverable2"/>
    <w:basedOn w:val="Title"/>
    <w:pPr>
      <w:tabs>
        <w:tab w:val="left" w:pos="720"/>
        <w:tab w:val="left" w:pos="1440"/>
        <w:tab w:val="left" w:pos="2160"/>
        <w:tab w:val="left" w:pos="2880"/>
        <w:tab w:val="left" w:pos="3240"/>
        <w:tab w:val="left" w:pos="3600"/>
        <w:tab w:val="left" w:pos="4320"/>
        <w:tab w:val="left" w:pos="5040"/>
        <w:tab w:val="left" w:pos="5760"/>
      </w:tabs>
      <w:spacing w:after="0"/>
      <w:ind w:left="3168"/>
      <w:jc w:val="left"/>
    </w:pPr>
    <w:rPr>
      <w:i/>
      <w:sz w:val="24"/>
    </w:rPr>
  </w:style>
  <w:style w:type="paragraph" w:customStyle="1" w:styleId="Deliverable1">
    <w:name w:val="Deliverable1"/>
    <w:basedOn w:val="Deliverable2"/>
    <w:pPr>
      <w:tabs>
        <w:tab w:val="clear" w:pos="3240"/>
      </w:tabs>
      <w:ind w:left="2160"/>
    </w:pPr>
  </w:style>
  <w:style w:type="paragraph" w:customStyle="1" w:styleId="checklistpara0">
    <w:name w:val="checklist para+"/>
    <w:basedOn w:val="checklistpara"/>
    <w:pPr>
      <w:spacing w:after="0"/>
      <w:ind w:left="360" w:hanging="360"/>
    </w:pPr>
    <w:rPr>
      <w:rFonts w:ascii="Arial" w:hAnsi="Arial"/>
    </w:rPr>
  </w:style>
  <w:style w:type="paragraph" w:customStyle="1" w:styleId="Normalbold">
    <w:name w:val="Normalbold"/>
    <w:basedOn w:val="Normal"/>
    <w:pPr>
      <w:spacing w:before="120" w:after="120"/>
    </w:pPr>
    <w:rPr>
      <w:rFonts w:ascii="Arial" w:hAnsi="Arial"/>
      <w:b/>
      <w:i w:val="0"/>
    </w:rPr>
  </w:style>
  <w:style w:type="paragraph" w:customStyle="1" w:styleId="checklistparalast">
    <w:name w:val="checklist paralast"/>
    <w:basedOn w:val="checklistpara0"/>
    <w:pPr>
      <w:spacing w:after="60"/>
    </w:pPr>
  </w:style>
  <w:style w:type="paragraph" w:customStyle="1" w:styleId="checklistparaindent">
    <w:name w:val="checklist para+indent"/>
    <w:basedOn w:val="Normal"/>
    <w:pPr>
      <w:ind w:left="450"/>
    </w:pPr>
    <w:rPr>
      <w:rFonts w:ascii="Arial" w:hAnsi="Arial"/>
      <w:i w:val="0"/>
      <w:sz w:val="18"/>
    </w:rPr>
  </w:style>
  <w:style w:type="paragraph" w:customStyle="1" w:styleId="checklistparalastindent">
    <w:name w:val="checklist paralastindent"/>
    <w:basedOn w:val="Normal"/>
    <w:pPr>
      <w:spacing w:after="60"/>
      <w:ind w:left="720" w:hanging="274"/>
    </w:pPr>
    <w:rPr>
      <w:rFonts w:ascii="Arial" w:hAnsi="Arial"/>
      <w:i w:val="0"/>
      <w:sz w:val="18"/>
    </w:rPr>
  </w:style>
  <w:style w:type="paragraph" w:customStyle="1" w:styleId="headingn1">
    <w:name w:val="heading n1"/>
    <w:basedOn w:val="Text-bullettight"/>
    <w:rPr>
      <w:rFonts w:ascii="Times" w:hAnsi="Times"/>
      <w:sz w:val="24"/>
    </w:rPr>
  </w:style>
  <w:style w:type="paragraph" w:customStyle="1" w:styleId="norma">
    <w:name w:val="norma."/>
    <w:basedOn w:val="Text-bulletsub"/>
    <w:pPr>
      <w:ind w:left="1170"/>
    </w:pPr>
    <w:rPr>
      <w:sz w:val="24"/>
    </w:rPr>
  </w:style>
  <w:style w:type="paragraph" w:customStyle="1" w:styleId="PolicyHeader">
    <w:name w:val="Policy Header"/>
    <w:basedOn w:val="Normal"/>
    <w:rPr>
      <w:rFonts w:ascii="Arial" w:hAnsi="Arial"/>
      <w:i w:val="0"/>
    </w:rPr>
  </w:style>
  <w:style w:type="paragraph" w:customStyle="1" w:styleId="NSCFooter">
    <w:name w:val="NSC Footer"/>
    <w:basedOn w:val="Normal"/>
    <w:pPr>
      <w:keepLines/>
      <w:widowControl w:val="0"/>
      <w:pBdr>
        <w:top w:val="single" w:sz="4" w:space="1" w:color="auto"/>
      </w:pBdr>
      <w:tabs>
        <w:tab w:val="center" w:pos="4320"/>
        <w:tab w:val="right" w:pos="8640"/>
      </w:tabs>
      <w:jc w:val="both"/>
    </w:pPr>
    <w:rPr>
      <w:rFonts w:ascii="Arial" w:hAnsi="Arial"/>
      <w:i w:val="0"/>
      <w:caps/>
      <w:sz w:val="12"/>
    </w:rPr>
  </w:style>
  <w:style w:type="paragraph" w:styleId="BodyText">
    <w:name w:val="Body Text"/>
    <w:basedOn w:val="Normal"/>
    <w:pPr>
      <w:tabs>
        <w:tab w:val="left" w:pos="900"/>
        <w:tab w:val="left" w:pos="1080"/>
        <w:tab w:val="left" w:pos="1440"/>
        <w:tab w:val="left" w:pos="1800"/>
      </w:tabs>
    </w:pPr>
    <w:rPr>
      <w:rFonts w:ascii="Arial" w:hAnsi="Arial" w:cs="Arial"/>
      <w:b/>
      <w:bCs/>
      <w:i w:val="0"/>
    </w:rPr>
  </w:style>
  <w:style w:type="paragraph" w:customStyle="1" w:styleId="TableHeading">
    <w:name w:val="Table Heading"/>
    <w:pPr>
      <w:keepNext/>
      <w:keepLines/>
      <w:widowControl w:val="0"/>
      <w:suppressAutoHyphens/>
      <w:spacing w:before="40" w:after="40"/>
    </w:pPr>
    <w:rPr>
      <w:rFonts w:ascii="Arial" w:hAnsi="Arial"/>
      <w:b/>
      <w:lang w:eastAsia="en-US"/>
    </w:rPr>
  </w:style>
  <w:style w:type="paragraph" w:customStyle="1" w:styleId="TableBody">
    <w:name w:val="Table Body"/>
    <w:pPr>
      <w:spacing w:before="40" w:after="120"/>
    </w:pPr>
    <w:rPr>
      <w:rFonts w:ascii="Arial" w:hAnsi="Arial"/>
      <w:lang w:eastAsia="en-US"/>
    </w:rPr>
  </w:style>
  <w:style w:type="paragraph" w:customStyle="1" w:styleId="N">
    <w:name w:val="N"/>
    <w:basedOn w:val="Heading4"/>
    <w:pPr>
      <w:spacing w:after="0"/>
    </w:pPr>
  </w:style>
  <w:style w:type="paragraph" w:customStyle="1" w:styleId="bod">
    <w:name w:val="bod"/>
    <w:basedOn w:val="PolicyHeader"/>
    <w:pPr>
      <w:ind w:left="180"/>
    </w:pPr>
    <w:rPr>
      <w:rFonts w:cs="Arial"/>
      <w:iCs/>
    </w:rPr>
  </w:style>
  <w:style w:type="paragraph" w:styleId="BodyText2">
    <w:name w:val="Body Text 2"/>
    <w:basedOn w:val="Normal"/>
    <w:rsid w:val="009C378B"/>
    <w:pPr>
      <w:spacing w:after="120" w:line="480" w:lineRule="auto"/>
    </w:pPr>
  </w:style>
  <w:style w:type="table" w:styleId="TableGrid">
    <w:name w:val="Table Grid"/>
    <w:basedOn w:val="TableNormal"/>
    <w:rsid w:val="009C3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Continue3">
    <w:name w:val="List Continue 3"/>
    <w:basedOn w:val="ListContinue"/>
    <w:rsid w:val="00800232"/>
    <w:pPr>
      <w:spacing w:after="240" w:line="240" w:lineRule="atLeast"/>
      <w:ind w:left="2520"/>
      <w:jc w:val="both"/>
    </w:pPr>
    <w:rPr>
      <w:rFonts w:ascii="Arial" w:hAnsi="Arial"/>
      <w:i w:val="0"/>
      <w:spacing w:val="-5"/>
    </w:rPr>
  </w:style>
  <w:style w:type="paragraph" w:styleId="ListContinue">
    <w:name w:val="List Continue"/>
    <w:basedOn w:val="Normal"/>
    <w:rsid w:val="00800232"/>
    <w:pPr>
      <w:spacing w:after="120"/>
      <w:ind w:left="360"/>
    </w:pPr>
  </w:style>
  <w:style w:type="character" w:customStyle="1" w:styleId="Slogan">
    <w:name w:val="Slogan"/>
    <w:rsid w:val="00800232"/>
    <w:rPr>
      <w:i/>
      <w:spacing w:val="-6"/>
      <w:sz w:val="24"/>
    </w:rPr>
  </w:style>
  <w:style w:type="character" w:styleId="Hyperlink">
    <w:name w:val="Hyperlink"/>
    <w:rsid w:val="00C17FAF"/>
    <w:rPr>
      <w:color w:val="0000FF"/>
      <w:u w:val="single"/>
    </w:rPr>
  </w:style>
  <w:style w:type="paragraph" w:customStyle="1" w:styleId="paragraph">
    <w:name w:val="paragraph"/>
    <w:basedOn w:val="Normal"/>
    <w:rsid w:val="00300E11"/>
    <w:pPr>
      <w:spacing w:before="100" w:beforeAutospacing="1" w:after="100" w:afterAutospacing="1"/>
    </w:pPr>
    <w:rPr>
      <w:i w:val="0"/>
      <w:sz w:val="24"/>
      <w:szCs w:val="24"/>
      <w:lang w:val="en-PH"/>
    </w:rPr>
  </w:style>
  <w:style w:type="character" w:customStyle="1" w:styleId="normaltextrun">
    <w:name w:val="normaltextrun"/>
    <w:basedOn w:val="DefaultParagraphFont"/>
    <w:rsid w:val="00300E11"/>
  </w:style>
  <w:style w:type="character" w:customStyle="1" w:styleId="eop">
    <w:name w:val="eop"/>
    <w:basedOn w:val="DefaultParagraphFont"/>
    <w:rsid w:val="00300E11"/>
  </w:style>
  <w:style w:type="character" w:customStyle="1" w:styleId="FooterChar">
    <w:name w:val="Footer Char"/>
    <w:basedOn w:val="DefaultParagraphFont"/>
    <w:link w:val="Footer"/>
    <w:uiPriority w:val="99"/>
    <w:rsid w:val="007E2788"/>
    <w:rPr>
      <w:i/>
      <w:lang w:eastAsia="en-US"/>
    </w:rPr>
  </w:style>
  <w:style w:type="paragraph" w:styleId="ListParagraph">
    <w:name w:val="List Paragraph"/>
    <w:basedOn w:val="Normal"/>
    <w:uiPriority w:val="34"/>
    <w:qFormat/>
    <w:rsid w:val="001F7F0A"/>
    <w:pPr>
      <w:ind w:left="720"/>
      <w:contextualSpacing/>
    </w:pPr>
  </w:style>
  <w:style w:type="character" w:styleId="UnresolvedMention">
    <w:name w:val="Unresolved Mention"/>
    <w:basedOn w:val="DefaultParagraphFont"/>
    <w:uiPriority w:val="99"/>
    <w:semiHidden/>
    <w:unhideWhenUsed/>
    <w:rsid w:val="00361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6132">
      <w:bodyDiv w:val="1"/>
      <w:marLeft w:val="0"/>
      <w:marRight w:val="0"/>
      <w:marTop w:val="0"/>
      <w:marBottom w:val="0"/>
      <w:divBdr>
        <w:top w:val="none" w:sz="0" w:space="0" w:color="auto"/>
        <w:left w:val="none" w:sz="0" w:space="0" w:color="auto"/>
        <w:bottom w:val="none" w:sz="0" w:space="0" w:color="auto"/>
        <w:right w:val="none" w:sz="0" w:space="0" w:color="auto"/>
      </w:divBdr>
    </w:div>
    <w:div w:id="166290162">
      <w:bodyDiv w:val="1"/>
      <w:marLeft w:val="0"/>
      <w:marRight w:val="0"/>
      <w:marTop w:val="0"/>
      <w:marBottom w:val="0"/>
      <w:divBdr>
        <w:top w:val="none" w:sz="0" w:space="0" w:color="auto"/>
        <w:left w:val="none" w:sz="0" w:space="0" w:color="auto"/>
        <w:bottom w:val="none" w:sz="0" w:space="0" w:color="auto"/>
        <w:right w:val="none" w:sz="0" w:space="0" w:color="auto"/>
      </w:divBdr>
    </w:div>
    <w:div w:id="219288145">
      <w:bodyDiv w:val="1"/>
      <w:marLeft w:val="0"/>
      <w:marRight w:val="0"/>
      <w:marTop w:val="0"/>
      <w:marBottom w:val="0"/>
      <w:divBdr>
        <w:top w:val="none" w:sz="0" w:space="0" w:color="auto"/>
        <w:left w:val="none" w:sz="0" w:space="0" w:color="auto"/>
        <w:bottom w:val="none" w:sz="0" w:space="0" w:color="auto"/>
        <w:right w:val="none" w:sz="0" w:space="0" w:color="auto"/>
      </w:divBdr>
    </w:div>
    <w:div w:id="339049558">
      <w:bodyDiv w:val="1"/>
      <w:marLeft w:val="0"/>
      <w:marRight w:val="0"/>
      <w:marTop w:val="0"/>
      <w:marBottom w:val="0"/>
      <w:divBdr>
        <w:top w:val="none" w:sz="0" w:space="0" w:color="auto"/>
        <w:left w:val="none" w:sz="0" w:space="0" w:color="auto"/>
        <w:bottom w:val="none" w:sz="0" w:space="0" w:color="auto"/>
        <w:right w:val="none" w:sz="0" w:space="0" w:color="auto"/>
      </w:divBdr>
    </w:div>
    <w:div w:id="480077097">
      <w:bodyDiv w:val="1"/>
      <w:marLeft w:val="0"/>
      <w:marRight w:val="0"/>
      <w:marTop w:val="0"/>
      <w:marBottom w:val="0"/>
      <w:divBdr>
        <w:top w:val="none" w:sz="0" w:space="0" w:color="auto"/>
        <w:left w:val="none" w:sz="0" w:space="0" w:color="auto"/>
        <w:bottom w:val="none" w:sz="0" w:space="0" w:color="auto"/>
        <w:right w:val="none" w:sz="0" w:space="0" w:color="auto"/>
      </w:divBdr>
      <w:divsChild>
        <w:div w:id="1562057604">
          <w:marLeft w:val="0"/>
          <w:marRight w:val="0"/>
          <w:marTop w:val="0"/>
          <w:marBottom w:val="0"/>
          <w:divBdr>
            <w:top w:val="none" w:sz="0" w:space="0" w:color="auto"/>
            <w:left w:val="none" w:sz="0" w:space="0" w:color="auto"/>
            <w:bottom w:val="none" w:sz="0" w:space="0" w:color="auto"/>
            <w:right w:val="none" w:sz="0" w:space="0" w:color="auto"/>
          </w:divBdr>
        </w:div>
      </w:divsChild>
    </w:div>
    <w:div w:id="630672600">
      <w:bodyDiv w:val="1"/>
      <w:marLeft w:val="0"/>
      <w:marRight w:val="0"/>
      <w:marTop w:val="0"/>
      <w:marBottom w:val="0"/>
      <w:divBdr>
        <w:top w:val="none" w:sz="0" w:space="0" w:color="auto"/>
        <w:left w:val="none" w:sz="0" w:space="0" w:color="auto"/>
        <w:bottom w:val="none" w:sz="0" w:space="0" w:color="auto"/>
        <w:right w:val="none" w:sz="0" w:space="0" w:color="auto"/>
      </w:divBdr>
    </w:div>
    <w:div w:id="634598936">
      <w:bodyDiv w:val="1"/>
      <w:marLeft w:val="0"/>
      <w:marRight w:val="0"/>
      <w:marTop w:val="0"/>
      <w:marBottom w:val="0"/>
      <w:divBdr>
        <w:top w:val="none" w:sz="0" w:space="0" w:color="auto"/>
        <w:left w:val="none" w:sz="0" w:space="0" w:color="auto"/>
        <w:bottom w:val="none" w:sz="0" w:space="0" w:color="auto"/>
        <w:right w:val="none" w:sz="0" w:space="0" w:color="auto"/>
      </w:divBdr>
    </w:div>
    <w:div w:id="717826524">
      <w:bodyDiv w:val="1"/>
      <w:marLeft w:val="0"/>
      <w:marRight w:val="0"/>
      <w:marTop w:val="0"/>
      <w:marBottom w:val="0"/>
      <w:divBdr>
        <w:top w:val="none" w:sz="0" w:space="0" w:color="auto"/>
        <w:left w:val="none" w:sz="0" w:space="0" w:color="auto"/>
        <w:bottom w:val="none" w:sz="0" w:space="0" w:color="auto"/>
        <w:right w:val="none" w:sz="0" w:space="0" w:color="auto"/>
      </w:divBdr>
    </w:div>
    <w:div w:id="802424573">
      <w:bodyDiv w:val="1"/>
      <w:marLeft w:val="0"/>
      <w:marRight w:val="0"/>
      <w:marTop w:val="0"/>
      <w:marBottom w:val="0"/>
      <w:divBdr>
        <w:top w:val="none" w:sz="0" w:space="0" w:color="auto"/>
        <w:left w:val="none" w:sz="0" w:space="0" w:color="auto"/>
        <w:bottom w:val="none" w:sz="0" w:space="0" w:color="auto"/>
        <w:right w:val="none" w:sz="0" w:space="0" w:color="auto"/>
      </w:divBdr>
    </w:div>
    <w:div w:id="968047017">
      <w:bodyDiv w:val="1"/>
      <w:marLeft w:val="0"/>
      <w:marRight w:val="0"/>
      <w:marTop w:val="0"/>
      <w:marBottom w:val="0"/>
      <w:divBdr>
        <w:top w:val="none" w:sz="0" w:space="0" w:color="auto"/>
        <w:left w:val="none" w:sz="0" w:space="0" w:color="auto"/>
        <w:bottom w:val="none" w:sz="0" w:space="0" w:color="auto"/>
        <w:right w:val="none" w:sz="0" w:space="0" w:color="auto"/>
      </w:divBdr>
      <w:divsChild>
        <w:div w:id="300115520">
          <w:marLeft w:val="360"/>
          <w:marRight w:val="0"/>
          <w:marTop w:val="0"/>
          <w:marBottom w:val="0"/>
          <w:divBdr>
            <w:top w:val="none" w:sz="0" w:space="0" w:color="auto"/>
            <w:left w:val="none" w:sz="0" w:space="0" w:color="auto"/>
            <w:bottom w:val="none" w:sz="0" w:space="0" w:color="auto"/>
            <w:right w:val="none" w:sz="0" w:space="0" w:color="auto"/>
          </w:divBdr>
        </w:div>
        <w:div w:id="1567300298">
          <w:marLeft w:val="360"/>
          <w:marRight w:val="0"/>
          <w:marTop w:val="0"/>
          <w:marBottom w:val="0"/>
          <w:divBdr>
            <w:top w:val="none" w:sz="0" w:space="0" w:color="auto"/>
            <w:left w:val="none" w:sz="0" w:space="0" w:color="auto"/>
            <w:bottom w:val="none" w:sz="0" w:space="0" w:color="auto"/>
            <w:right w:val="none" w:sz="0" w:space="0" w:color="auto"/>
          </w:divBdr>
        </w:div>
      </w:divsChild>
    </w:div>
    <w:div w:id="1186940724">
      <w:bodyDiv w:val="1"/>
      <w:marLeft w:val="0"/>
      <w:marRight w:val="0"/>
      <w:marTop w:val="0"/>
      <w:marBottom w:val="0"/>
      <w:divBdr>
        <w:top w:val="none" w:sz="0" w:space="0" w:color="auto"/>
        <w:left w:val="none" w:sz="0" w:space="0" w:color="auto"/>
        <w:bottom w:val="none" w:sz="0" w:space="0" w:color="auto"/>
        <w:right w:val="none" w:sz="0" w:space="0" w:color="auto"/>
      </w:divBdr>
    </w:div>
    <w:div w:id="1190338293">
      <w:bodyDiv w:val="1"/>
      <w:marLeft w:val="0"/>
      <w:marRight w:val="0"/>
      <w:marTop w:val="0"/>
      <w:marBottom w:val="0"/>
      <w:divBdr>
        <w:top w:val="none" w:sz="0" w:space="0" w:color="auto"/>
        <w:left w:val="none" w:sz="0" w:space="0" w:color="auto"/>
        <w:bottom w:val="none" w:sz="0" w:space="0" w:color="auto"/>
        <w:right w:val="none" w:sz="0" w:space="0" w:color="auto"/>
      </w:divBdr>
    </w:div>
    <w:div w:id="1703092581">
      <w:bodyDiv w:val="1"/>
      <w:marLeft w:val="0"/>
      <w:marRight w:val="0"/>
      <w:marTop w:val="0"/>
      <w:marBottom w:val="0"/>
      <w:divBdr>
        <w:top w:val="none" w:sz="0" w:space="0" w:color="auto"/>
        <w:left w:val="none" w:sz="0" w:space="0" w:color="auto"/>
        <w:bottom w:val="none" w:sz="0" w:space="0" w:color="auto"/>
        <w:right w:val="none" w:sz="0" w:space="0" w:color="auto"/>
      </w:divBdr>
    </w:div>
    <w:div w:id="1922982884">
      <w:bodyDiv w:val="1"/>
      <w:marLeft w:val="0"/>
      <w:marRight w:val="0"/>
      <w:marTop w:val="0"/>
      <w:marBottom w:val="0"/>
      <w:divBdr>
        <w:top w:val="none" w:sz="0" w:space="0" w:color="auto"/>
        <w:left w:val="none" w:sz="0" w:space="0" w:color="auto"/>
        <w:bottom w:val="none" w:sz="0" w:space="0" w:color="auto"/>
        <w:right w:val="none" w:sz="0" w:space="0" w:color="auto"/>
      </w:divBdr>
    </w:div>
    <w:div w:id="1964968361">
      <w:bodyDiv w:val="1"/>
      <w:marLeft w:val="0"/>
      <w:marRight w:val="0"/>
      <w:marTop w:val="0"/>
      <w:marBottom w:val="0"/>
      <w:divBdr>
        <w:top w:val="none" w:sz="0" w:space="0" w:color="auto"/>
        <w:left w:val="none" w:sz="0" w:space="0" w:color="auto"/>
        <w:bottom w:val="none" w:sz="0" w:space="0" w:color="auto"/>
        <w:right w:val="none" w:sz="0" w:space="0" w:color="auto"/>
      </w:divBdr>
    </w:div>
    <w:div w:id="2037585405">
      <w:bodyDiv w:val="1"/>
      <w:marLeft w:val="0"/>
      <w:marRight w:val="0"/>
      <w:marTop w:val="0"/>
      <w:marBottom w:val="0"/>
      <w:divBdr>
        <w:top w:val="none" w:sz="0" w:space="0" w:color="auto"/>
        <w:left w:val="none" w:sz="0" w:space="0" w:color="auto"/>
        <w:bottom w:val="none" w:sz="0" w:space="0" w:color="auto"/>
        <w:right w:val="none" w:sz="0" w:space="0" w:color="auto"/>
      </w:divBdr>
      <w:divsChild>
        <w:div w:id="2093575345">
          <w:marLeft w:val="0"/>
          <w:marRight w:val="0"/>
          <w:marTop w:val="0"/>
          <w:marBottom w:val="0"/>
          <w:divBdr>
            <w:top w:val="none" w:sz="0" w:space="0" w:color="auto"/>
            <w:left w:val="none" w:sz="0" w:space="0" w:color="auto"/>
            <w:bottom w:val="none" w:sz="0" w:space="0" w:color="auto"/>
            <w:right w:val="none" w:sz="0" w:space="0" w:color="auto"/>
          </w:divBdr>
        </w:div>
      </w:divsChild>
    </w:div>
    <w:div w:id="2133749123">
      <w:bodyDiv w:val="1"/>
      <w:marLeft w:val="0"/>
      <w:marRight w:val="0"/>
      <w:marTop w:val="0"/>
      <w:marBottom w:val="0"/>
      <w:divBdr>
        <w:top w:val="none" w:sz="0" w:space="0" w:color="auto"/>
        <w:left w:val="none" w:sz="0" w:space="0" w:color="auto"/>
        <w:bottom w:val="none" w:sz="0" w:space="0" w:color="auto"/>
        <w:right w:val="none" w:sz="0" w:space="0" w:color="auto"/>
      </w:divBdr>
      <w:divsChild>
        <w:div w:id="1260064603">
          <w:marLeft w:val="0"/>
          <w:marRight w:val="0"/>
          <w:marTop w:val="0"/>
          <w:marBottom w:val="0"/>
          <w:divBdr>
            <w:top w:val="none" w:sz="0" w:space="0" w:color="auto"/>
            <w:left w:val="none" w:sz="0" w:space="0" w:color="auto"/>
            <w:bottom w:val="none" w:sz="0" w:space="0" w:color="auto"/>
            <w:right w:val="none" w:sz="0" w:space="0" w:color="auto"/>
          </w:divBdr>
          <w:divsChild>
            <w:div w:id="558519327">
              <w:marLeft w:val="0"/>
              <w:marRight w:val="0"/>
              <w:marTop w:val="0"/>
              <w:marBottom w:val="0"/>
              <w:divBdr>
                <w:top w:val="none" w:sz="0" w:space="0" w:color="auto"/>
                <w:left w:val="none" w:sz="0" w:space="0" w:color="auto"/>
                <w:bottom w:val="none" w:sz="0" w:space="0" w:color="auto"/>
                <w:right w:val="none" w:sz="0" w:space="0" w:color="auto"/>
              </w:divBdr>
            </w:div>
          </w:divsChild>
        </w:div>
        <w:div w:id="725645179">
          <w:marLeft w:val="0"/>
          <w:marRight w:val="0"/>
          <w:marTop w:val="0"/>
          <w:marBottom w:val="0"/>
          <w:divBdr>
            <w:top w:val="none" w:sz="0" w:space="0" w:color="auto"/>
            <w:left w:val="none" w:sz="0" w:space="0" w:color="auto"/>
            <w:bottom w:val="none" w:sz="0" w:space="0" w:color="auto"/>
            <w:right w:val="none" w:sz="0" w:space="0" w:color="auto"/>
          </w:divBdr>
          <w:divsChild>
            <w:div w:id="897939225">
              <w:marLeft w:val="0"/>
              <w:marRight w:val="0"/>
              <w:marTop w:val="0"/>
              <w:marBottom w:val="0"/>
              <w:divBdr>
                <w:top w:val="none" w:sz="0" w:space="0" w:color="auto"/>
                <w:left w:val="none" w:sz="0" w:space="0" w:color="auto"/>
                <w:bottom w:val="none" w:sz="0" w:space="0" w:color="auto"/>
                <w:right w:val="none" w:sz="0" w:space="0" w:color="auto"/>
              </w:divBdr>
            </w:div>
          </w:divsChild>
        </w:div>
        <w:div w:id="1731223224">
          <w:marLeft w:val="0"/>
          <w:marRight w:val="0"/>
          <w:marTop w:val="0"/>
          <w:marBottom w:val="0"/>
          <w:divBdr>
            <w:top w:val="none" w:sz="0" w:space="0" w:color="auto"/>
            <w:left w:val="none" w:sz="0" w:space="0" w:color="auto"/>
            <w:bottom w:val="none" w:sz="0" w:space="0" w:color="auto"/>
            <w:right w:val="none" w:sz="0" w:space="0" w:color="auto"/>
          </w:divBdr>
          <w:divsChild>
            <w:div w:id="1593735609">
              <w:marLeft w:val="0"/>
              <w:marRight w:val="0"/>
              <w:marTop w:val="0"/>
              <w:marBottom w:val="0"/>
              <w:divBdr>
                <w:top w:val="none" w:sz="0" w:space="0" w:color="auto"/>
                <w:left w:val="none" w:sz="0" w:space="0" w:color="auto"/>
                <w:bottom w:val="none" w:sz="0" w:space="0" w:color="auto"/>
                <w:right w:val="none" w:sz="0" w:space="0" w:color="auto"/>
              </w:divBdr>
            </w:div>
          </w:divsChild>
        </w:div>
        <w:div w:id="1085297104">
          <w:marLeft w:val="0"/>
          <w:marRight w:val="0"/>
          <w:marTop w:val="0"/>
          <w:marBottom w:val="0"/>
          <w:divBdr>
            <w:top w:val="none" w:sz="0" w:space="0" w:color="auto"/>
            <w:left w:val="none" w:sz="0" w:space="0" w:color="auto"/>
            <w:bottom w:val="none" w:sz="0" w:space="0" w:color="auto"/>
            <w:right w:val="none" w:sz="0" w:space="0" w:color="auto"/>
          </w:divBdr>
          <w:divsChild>
            <w:div w:id="1341393312">
              <w:marLeft w:val="0"/>
              <w:marRight w:val="0"/>
              <w:marTop w:val="0"/>
              <w:marBottom w:val="0"/>
              <w:divBdr>
                <w:top w:val="none" w:sz="0" w:space="0" w:color="auto"/>
                <w:left w:val="none" w:sz="0" w:space="0" w:color="auto"/>
                <w:bottom w:val="none" w:sz="0" w:space="0" w:color="auto"/>
                <w:right w:val="none" w:sz="0" w:space="0" w:color="auto"/>
              </w:divBdr>
            </w:div>
          </w:divsChild>
        </w:div>
        <w:div w:id="320162412">
          <w:marLeft w:val="0"/>
          <w:marRight w:val="0"/>
          <w:marTop w:val="0"/>
          <w:marBottom w:val="0"/>
          <w:divBdr>
            <w:top w:val="none" w:sz="0" w:space="0" w:color="auto"/>
            <w:left w:val="none" w:sz="0" w:space="0" w:color="auto"/>
            <w:bottom w:val="none" w:sz="0" w:space="0" w:color="auto"/>
            <w:right w:val="none" w:sz="0" w:space="0" w:color="auto"/>
          </w:divBdr>
          <w:divsChild>
            <w:div w:id="1239435580">
              <w:marLeft w:val="0"/>
              <w:marRight w:val="0"/>
              <w:marTop w:val="0"/>
              <w:marBottom w:val="0"/>
              <w:divBdr>
                <w:top w:val="none" w:sz="0" w:space="0" w:color="auto"/>
                <w:left w:val="none" w:sz="0" w:space="0" w:color="auto"/>
                <w:bottom w:val="none" w:sz="0" w:space="0" w:color="auto"/>
                <w:right w:val="none" w:sz="0" w:space="0" w:color="auto"/>
              </w:divBdr>
            </w:div>
          </w:divsChild>
        </w:div>
        <w:div w:id="1280793895">
          <w:marLeft w:val="0"/>
          <w:marRight w:val="0"/>
          <w:marTop w:val="0"/>
          <w:marBottom w:val="0"/>
          <w:divBdr>
            <w:top w:val="none" w:sz="0" w:space="0" w:color="auto"/>
            <w:left w:val="none" w:sz="0" w:space="0" w:color="auto"/>
            <w:bottom w:val="none" w:sz="0" w:space="0" w:color="auto"/>
            <w:right w:val="none" w:sz="0" w:space="0" w:color="auto"/>
          </w:divBdr>
          <w:divsChild>
            <w:div w:id="915357662">
              <w:marLeft w:val="0"/>
              <w:marRight w:val="0"/>
              <w:marTop w:val="0"/>
              <w:marBottom w:val="0"/>
              <w:divBdr>
                <w:top w:val="none" w:sz="0" w:space="0" w:color="auto"/>
                <w:left w:val="none" w:sz="0" w:space="0" w:color="auto"/>
                <w:bottom w:val="none" w:sz="0" w:space="0" w:color="auto"/>
                <w:right w:val="none" w:sz="0" w:space="0" w:color="auto"/>
              </w:divBdr>
            </w:div>
          </w:divsChild>
        </w:div>
        <w:div w:id="1365447278">
          <w:marLeft w:val="0"/>
          <w:marRight w:val="0"/>
          <w:marTop w:val="0"/>
          <w:marBottom w:val="0"/>
          <w:divBdr>
            <w:top w:val="none" w:sz="0" w:space="0" w:color="auto"/>
            <w:left w:val="none" w:sz="0" w:space="0" w:color="auto"/>
            <w:bottom w:val="none" w:sz="0" w:space="0" w:color="auto"/>
            <w:right w:val="none" w:sz="0" w:space="0" w:color="auto"/>
          </w:divBdr>
          <w:divsChild>
            <w:div w:id="1299452187">
              <w:marLeft w:val="0"/>
              <w:marRight w:val="0"/>
              <w:marTop w:val="0"/>
              <w:marBottom w:val="0"/>
              <w:divBdr>
                <w:top w:val="none" w:sz="0" w:space="0" w:color="auto"/>
                <w:left w:val="none" w:sz="0" w:space="0" w:color="auto"/>
                <w:bottom w:val="none" w:sz="0" w:space="0" w:color="auto"/>
                <w:right w:val="none" w:sz="0" w:space="0" w:color="auto"/>
              </w:divBdr>
            </w:div>
          </w:divsChild>
        </w:div>
        <w:div w:id="482045720">
          <w:marLeft w:val="0"/>
          <w:marRight w:val="0"/>
          <w:marTop w:val="0"/>
          <w:marBottom w:val="0"/>
          <w:divBdr>
            <w:top w:val="none" w:sz="0" w:space="0" w:color="auto"/>
            <w:left w:val="none" w:sz="0" w:space="0" w:color="auto"/>
            <w:bottom w:val="none" w:sz="0" w:space="0" w:color="auto"/>
            <w:right w:val="none" w:sz="0" w:space="0" w:color="auto"/>
          </w:divBdr>
          <w:divsChild>
            <w:div w:id="29259128">
              <w:marLeft w:val="0"/>
              <w:marRight w:val="0"/>
              <w:marTop w:val="0"/>
              <w:marBottom w:val="0"/>
              <w:divBdr>
                <w:top w:val="none" w:sz="0" w:space="0" w:color="auto"/>
                <w:left w:val="none" w:sz="0" w:space="0" w:color="auto"/>
                <w:bottom w:val="none" w:sz="0" w:space="0" w:color="auto"/>
                <w:right w:val="none" w:sz="0" w:space="0" w:color="auto"/>
              </w:divBdr>
            </w:div>
          </w:divsChild>
        </w:div>
        <w:div w:id="264117098">
          <w:marLeft w:val="0"/>
          <w:marRight w:val="0"/>
          <w:marTop w:val="0"/>
          <w:marBottom w:val="0"/>
          <w:divBdr>
            <w:top w:val="none" w:sz="0" w:space="0" w:color="auto"/>
            <w:left w:val="none" w:sz="0" w:space="0" w:color="auto"/>
            <w:bottom w:val="none" w:sz="0" w:space="0" w:color="auto"/>
            <w:right w:val="none" w:sz="0" w:space="0" w:color="auto"/>
          </w:divBdr>
          <w:divsChild>
            <w:div w:id="626811578">
              <w:marLeft w:val="0"/>
              <w:marRight w:val="0"/>
              <w:marTop w:val="0"/>
              <w:marBottom w:val="0"/>
              <w:divBdr>
                <w:top w:val="none" w:sz="0" w:space="0" w:color="auto"/>
                <w:left w:val="none" w:sz="0" w:space="0" w:color="auto"/>
                <w:bottom w:val="none" w:sz="0" w:space="0" w:color="auto"/>
                <w:right w:val="none" w:sz="0" w:space="0" w:color="auto"/>
              </w:divBdr>
            </w:div>
          </w:divsChild>
        </w:div>
        <w:div w:id="250432566">
          <w:marLeft w:val="0"/>
          <w:marRight w:val="0"/>
          <w:marTop w:val="0"/>
          <w:marBottom w:val="0"/>
          <w:divBdr>
            <w:top w:val="none" w:sz="0" w:space="0" w:color="auto"/>
            <w:left w:val="none" w:sz="0" w:space="0" w:color="auto"/>
            <w:bottom w:val="none" w:sz="0" w:space="0" w:color="auto"/>
            <w:right w:val="none" w:sz="0" w:space="0" w:color="auto"/>
          </w:divBdr>
          <w:divsChild>
            <w:div w:id="1342928237">
              <w:marLeft w:val="0"/>
              <w:marRight w:val="0"/>
              <w:marTop w:val="0"/>
              <w:marBottom w:val="0"/>
              <w:divBdr>
                <w:top w:val="none" w:sz="0" w:space="0" w:color="auto"/>
                <w:left w:val="none" w:sz="0" w:space="0" w:color="auto"/>
                <w:bottom w:val="none" w:sz="0" w:space="0" w:color="auto"/>
                <w:right w:val="none" w:sz="0" w:space="0" w:color="auto"/>
              </w:divBdr>
            </w:div>
          </w:divsChild>
        </w:div>
        <w:div w:id="319502179">
          <w:marLeft w:val="0"/>
          <w:marRight w:val="0"/>
          <w:marTop w:val="0"/>
          <w:marBottom w:val="0"/>
          <w:divBdr>
            <w:top w:val="none" w:sz="0" w:space="0" w:color="auto"/>
            <w:left w:val="none" w:sz="0" w:space="0" w:color="auto"/>
            <w:bottom w:val="none" w:sz="0" w:space="0" w:color="auto"/>
            <w:right w:val="none" w:sz="0" w:space="0" w:color="auto"/>
          </w:divBdr>
          <w:divsChild>
            <w:div w:id="1555241853">
              <w:marLeft w:val="0"/>
              <w:marRight w:val="0"/>
              <w:marTop w:val="0"/>
              <w:marBottom w:val="0"/>
              <w:divBdr>
                <w:top w:val="none" w:sz="0" w:space="0" w:color="auto"/>
                <w:left w:val="none" w:sz="0" w:space="0" w:color="auto"/>
                <w:bottom w:val="none" w:sz="0" w:space="0" w:color="auto"/>
                <w:right w:val="none" w:sz="0" w:space="0" w:color="auto"/>
              </w:divBdr>
            </w:div>
          </w:divsChild>
        </w:div>
        <w:div w:id="1701784619">
          <w:marLeft w:val="0"/>
          <w:marRight w:val="0"/>
          <w:marTop w:val="0"/>
          <w:marBottom w:val="0"/>
          <w:divBdr>
            <w:top w:val="none" w:sz="0" w:space="0" w:color="auto"/>
            <w:left w:val="none" w:sz="0" w:space="0" w:color="auto"/>
            <w:bottom w:val="none" w:sz="0" w:space="0" w:color="auto"/>
            <w:right w:val="none" w:sz="0" w:space="0" w:color="auto"/>
          </w:divBdr>
          <w:divsChild>
            <w:div w:id="2047442892">
              <w:marLeft w:val="0"/>
              <w:marRight w:val="0"/>
              <w:marTop w:val="0"/>
              <w:marBottom w:val="0"/>
              <w:divBdr>
                <w:top w:val="none" w:sz="0" w:space="0" w:color="auto"/>
                <w:left w:val="none" w:sz="0" w:space="0" w:color="auto"/>
                <w:bottom w:val="none" w:sz="0" w:space="0" w:color="auto"/>
                <w:right w:val="none" w:sz="0" w:space="0" w:color="auto"/>
              </w:divBdr>
            </w:div>
          </w:divsChild>
        </w:div>
        <w:div w:id="553547679">
          <w:marLeft w:val="0"/>
          <w:marRight w:val="0"/>
          <w:marTop w:val="0"/>
          <w:marBottom w:val="0"/>
          <w:divBdr>
            <w:top w:val="none" w:sz="0" w:space="0" w:color="auto"/>
            <w:left w:val="none" w:sz="0" w:space="0" w:color="auto"/>
            <w:bottom w:val="none" w:sz="0" w:space="0" w:color="auto"/>
            <w:right w:val="none" w:sz="0" w:space="0" w:color="auto"/>
          </w:divBdr>
          <w:divsChild>
            <w:div w:id="24838221">
              <w:marLeft w:val="0"/>
              <w:marRight w:val="0"/>
              <w:marTop w:val="0"/>
              <w:marBottom w:val="0"/>
              <w:divBdr>
                <w:top w:val="none" w:sz="0" w:space="0" w:color="auto"/>
                <w:left w:val="none" w:sz="0" w:space="0" w:color="auto"/>
                <w:bottom w:val="none" w:sz="0" w:space="0" w:color="auto"/>
                <w:right w:val="none" w:sz="0" w:space="0" w:color="auto"/>
              </w:divBdr>
            </w:div>
          </w:divsChild>
        </w:div>
        <w:div w:id="1726219637">
          <w:marLeft w:val="0"/>
          <w:marRight w:val="0"/>
          <w:marTop w:val="0"/>
          <w:marBottom w:val="0"/>
          <w:divBdr>
            <w:top w:val="none" w:sz="0" w:space="0" w:color="auto"/>
            <w:left w:val="none" w:sz="0" w:space="0" w:color="auto"/>
            <w:bottom w:val="none" w:sz="0" w:space="0" w:color="auto"/>
            <w:right w:val="none" w:sz="0" w:space="0" w:color="auto"/>
          </w:divBdr>
          <w:divsChild>
            <w:div w:id="1034189525">
              <w:marLeft w:val="0"/>
              <w:marRight w:val="0"/>
              <w:marTop w:val="0"/>
              <w:marBottom w:val="0"/>
              <w:divBdr>
                <w:top w:val="none" w:sz="0" w:space="0" w:color="auto"/>
                <w:left w:val="none" w:sz="0" w:space="0" w:color="auto"/>
                <w:bottom w:val="none" w:sz="0" w:space="0" w:color="auto"/>
                <w:right w:val="none" w:sz="0" w:space="0" w:color="auto"/>
              </w:divBdr>
            </w:div>
          </w:divsChild>
        </w:div>
        <w:div w:id="910427701">
          <w:marLeft w:val="0"/>
          <w:marRight w:val="0"/>
          <w:marTop w:val="0"/>
          <w:marBottom w:val="0"/>
          <w:divBdr>
            <w:top w:val="none" w:sz="0" w:space="0" w:color="auto"/>
            <w:left w:val="none" w:sz="0" w:space="0" w:color="auto"/>
            <w:bottom w:val="none" w:sz="0" w:space="0" w:color="auto"/>
            <w:right w:val="none" w:sz="0" w:space="0" w:color="auto"/>
          </w:divBdr>
          <w:divsChild>
            <w:div w:id="1552107957">
              <w:marLeft w:val="0"/>
              <w:marRight w:val="0"/>
              <w:marTop w:val="0"/>
              <w:marBottom w:val="0"/>
              <w:divBdr>
                <w:top w:val="none" w:sz="0" w:space="0" w:color="auto"/>
                <w:left w:val="none" w:sz="0" w:space="0" w:color="auto"/>
                <w:bottom w:val="none" w:sz="0" w:space="0" w:color="auto"/>
                <w:right w:val="none" w:sz="0" w:space="0" w:color="auto"/>
              </w:divBdr>
            </w:div>
          </w:divsChild>
        </w:div>
        <w:div w:id="294795533">
          <w:marLeft w:val="0"/>
          <w:marRight w:val="0"/>
          <w:marTop w:val="0"/>
          <w:marBottom w:val="0"/>
          <w:divBdr>
            <w:top w:val="none" w:sz="0" w:space="0" w:color="auto"/>
            <w:left w:val="none" w:sz="0" w:space="0" w:color="auto"/>
            <w:bottom w:val="none" w:sz="0" w:space="0" w:color="auto"/>
            <w:right w:val="none" w:sz="0" w:space="0" w:color="auto"/>
          </w:divBdr>
          <w:divsChild>
            <w:div w:id="3914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HRODJobOffer2@unilab.com.ph"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HRODJobOffer1@unilab.com.p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ocalhost:5062/signin-oid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qas-hrjoboffer.unilab.com.ph/signin-oidc"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rjoboffer.unilab.com.ph/signin-oid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cts\Templates\Detailed%20Design%20Specification%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E2AD7C903C1D40BC833EEE65447385" ma:contentTypeVersion="14" ma:contentTypeDescription="Create a new document." ma:contentTypeScope="" ma:versionID="75bf490f5dfa64d4050c155923e8928e">
  <xsd:schema xmlns:xsd="http://www.w3.org/2001/XMLSchema" xmlns:xs="http://www.w3.org/2001/XMLSchema" xmlns:p="http://schemas.microsoft.com/office/2006/metadata/properties" xmlns:ns2="79ab8b39-4f33-4133-ad8c-28741b90cdd1" xmlns:ns3="6ca8c5d3-ab4f-47df-adfd-367a05ae1ad6" targetNamespace="http://schemas.microsoft.com/office/2006/metadata/properties" ma:root="true" ma:fieldsID="1ccec92902142808a80b8b3c273e2dbc" ns2:_="" ns3:_="">
    <xsd:import namespace="79ab8b39-4f33-4133-ad8c-28741b90cdd1"/>
    <xsd:import namespace="6ca8c5d3-ab4f-47df-adfd-367a05ae1a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ab8b39-4f33-4133-ad8c-28741b90cdd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ce9faa6-e1dd-4ab3-a903-ba9d54579684}" ma:internalName="TaxCatchAll" ma:showField="CatchAllData" ma:web="79ab8b39-4f33-4133-ad8c-28741b90cdd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a8c5d3-ab4f-47df-adfd-367a05ae1a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957662b-f31d-4111-8e87-d8d9b7c4597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9ab8b39-4f33-4133-ad8c-28741b90cdd1" xsi:nil="true"/>
    <lcf76f155ced4ddcb4097134ff3c332f xmlns="6ca8c5d3-ab4f-47df-adfd-367a05ae1ad6">
      <Terms xmlns="http://schemas.microsoft.com/office/infopath/2007/PartnerControls"/>
    </lcf76f155ced4ddcb4097134ff3c332f>
    <SharedWithUsers xmlns="79ab8b39-4f33-4133-ad8c-28741b90cdd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C2439D-3D9F-4100-A5B2-5B4184FA4204}">
  <ds:schemaRefs>
    <ds:schemaRef ds:uri="http://schemas.microsoft.com/office/2006/metadata/longProperties"/>
  </ds:schemaRefs>
</ds:datastoreItem>
</file>

<file path=customXml/itemProps2.xml><?xml version="1.0" encoding="utf-8"?>
<ds:datastoreItem xmlns:ds="http://schemas.openxmlformats.org/officeDocument/2006/customXml" ds:itemID="{83A447C6-2108-4975-9E65-11ED18BCC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ab8b39-4f33-4133-ad8c-28741b90cdd1"/>
    <ds:schemaRef ds:uri="6ca8c5d3-ab4f-47df-adfd-367a05ae1a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DD34F5-ABEB-4A37-BA1F-367E270C6256}">
  <ds:schemaRefs>
    <ds:schemaRef ds:uri="http://schemas.microsoft.com/office/2006/metadata/properties"/>
    <ds:schemaRef ds:uri="http://schemas.microsoft.com/office/infopath/2007/PartnerControls"/>
    <ds:schemaRef ds:uri="79ab8b39-4f33-4133-ad8c-28741b90cdd1"/>
    <ds:schemaRef ds:uri="6ca8c5d3-ab4f-47df-adfd-367a05ae1ad6"/>
  </ds:schemaRefs>
</ds:datastoreItem>
</file>

<file path=customXml/itemProps4.xml><?xml version="1.0" encoding="utf-8"?>
<ds:datastoreItem xmlns:ds="http://schemas.openxmlformats.org/officeDocument/2006/customXml" ds:itemID="{4672A511-9908-4B23-8CF0-A4567663865A}">
  <ds:schemaRefs>
    <ds:schemaRef ds:uri="http://schemas.openxmlformats.org/officeDocument/2006/bibliography"/>
  </ds:schemaRefs>
</ds:datastoreItem>
</file>

<file path=customXml/itemProps5.xml><?xml version="1.0" encoding="utf-8"?>
<ds:datastoreItem xmlns:ds="http://schemas.openxmlformats.org/officeDocument/2006/customXml" ds:itemID="{B64B381D-0091-4636-A73B-D630A5D6BE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Detailed Design Specification Format.dot</Template>
  <TotalTime>35</TotalTime>
  <Pages>1</Pages>
  <Words>802</Words>
  <Characters>5144</Characters>
  <Application>Microsoft Office Word</Application>
  <DocSecurity>0</DocSecurity>
  <Lines>223</Lines>
  <Paragraphs>148</Paragraphs>
  <ScaleCrop>false</ScaleCrop>
  <HeadingPairs>
    <vt:vector size="2" baseType="variant">
      <vt:variant>
        <vt:lpstr>Title</vt:lpstr>
      </vt:variant>
      <vt:variant>
        <vt:i4>1</vt:i4>
      </vt:variant>
    </vt:vector>
  </HeadingPairs>
  <TitlesOfParts>
    <vt:vector size="1" baseType="lpstr">
      <vt:lpstr>CIT_IT Request Form (ITRF)</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CIT_IT Request Form (ITRF)</dc:title>
  <dc:subject/>
  <dc:creator>United Laboratories, Inc</dc:creator>
  <cp:keywords/>
  <cp:lastModifiedBy>Ramil Laude</cp:lastModifiedBy>
  <cp:revision>14</cp:revision>
  <cp:lastPrinted>2014-01-21T18:19:00Z</cp:lastPrinted>
  <dcterms:created xsi:type="dcterms:W3CDTF">2024-09-12T08:44:00Z</dcterms:created>
  <dcterms:modified xsi:type="dcterms:W3CDTF">2026-09-24T01:06:00Z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No.">
    <vt:lpwstr>1.00A</vt:lpwstr>
  </property>
  <property fmtid="{D5CDD505-2E9C-101B-9397-08002B2CF9AE}" pid="3" name="FormName">
    <vt:lpwstr/>
  </property>
  <property fmtid="{D5CDD505-2E9C-101B-9397-08002B2CF9AE}" pid="4" name="FormCategory">
    <vt:lpwstr>CIT Standard Forms</vt:lpwstr>
  </property>
  <property fmtid="{D5CDD505-2E9C-101B-9397-08002B2CF9AE}" pid="5" name="FormVersion">
    <vt:lpwstr/>
  </property>
  <property fmtid="{D5CDD505-2E9C-101B-9397-08002B2CF9AE}" pid="6" name="FormId">
    <vt:lpwstr/>
  </property>
  <property fmtid="{D5CDD505-2E9C-101B-9397-08002B2CF9AE}" pid="7" name="FormLocale">
    <vt:lpwstr/>
  </property>
  <property fmtid="{D5CDD505-2E9C-101B-9397-08002B2CF9AE}" pid="8" name="FormDescription">
    <vt:lpwstr/>
  </property>
  <property fmtid="{D5CDD505-2E9C-101B-9397-08002B2CF9AE}" pid="9" name="ShowInCatalog">
    <vt:lpwstr>1</vt:lpwstr>
  </property>
  <property fmtid="{D5CDD505-2E9C-101B-9397-08002B2CF9AE}" pid="10" name="ContentType">
    <vt:lpwstr>InfoPath Form Template</vt:lpwstr>
  </property>
  <property fmtid="{D5CDD505-2E9C-101B-9397-08002B2CF9AE}" pid="11" name="CustomContentTypeId">
    <vt:lpwstr/>
  </property>
  <property fmtid="{D5CDD505-2E9C-101B-9397-08002B2CF9AE}" pid="12" name="ContentTypeId">
    <vt:lpwstr>0x010100FDE2AD7C903C1D40BC833EEE65447385</vt:lpwstr>
  </property>
  <property fmtid="{D5CDD505-2E9C-101B-9397-08002B2CF9AE}" pid="13" name="MediaServiceImageTags">
    <vt:lpwstr/>
  </property>
  <property fmtid="{D5CDD505-2E9C-101B-9397-08002B2CF9AE}" pid="14" name="Order">
    <vt:r8>760600</vt:r8>
  </property>
  <property fmtid="{D5CDD505-2E9C-101B-9397-08002B2CF9AE}" pid="15" name="xd_Signature">
    <vt:bool>false</vt:bool>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y fmtid="{D5CDD505-2E9C-101B-9397-08002B2CF9AE}" pid="21" name="docLang">
    <vt:lpwstr>en</vt:lpwstr>
  </property>
</Properties>
</file>